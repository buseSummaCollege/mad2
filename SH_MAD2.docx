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FA207" w14:textId="77777777" w:rsidR="00DC5FA9" w:rsidRDefault="00DC5FA9"/>
    <w:p w14:paraId="76A79525" w14:textId="77777777" w:rsidR="00DC5FA9" w:rsidRDefault="00DC5FA9"/>
    <w:p w14:paraId="1611ABE6" w14:textId="77777777" w:rsidR="00DC5FA9" w:rsidRDefault="00DC5FA9">
      <w:r>
        <w:rPr>
          <w:noProof/>
          <w:lang w:eastAsia="nl-NL"/>
        </w:rPr>
        <w:drawing>
          <wp:anchor distT="0" distB="0" distL="114300" distR="114300" simplePos="0" relativeHeight="251659264" behindDoc="0" locked="0" layoutInCell="1" allowOverlap="1" wp14:anchorId="00FE3271" wp14:editId="32E1D119">
            <wp:simplePos x="0" y="0"/>
            <wp:positionH relativeFrom="margin">
              <wp:align>center</wp:align>
            </wp:positionH>
            <wp:positionV relativeFrom="paragraph">
              <wp:posOffset>314555</wp:posOffset>
            </wp:positionV>
            <wp:extent cx="7902600" cy="3352038"/>
            <wp:effectExtent l="0" t="0" r="3175" b="127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2600" cy="33520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C48FB" w14:textId="77777777" w:rsidR="00DC5FA9" w:rsidRDefault="00DC5FA9"/>
    <w:p w14:paraId="6F88A863" w14:textId="77777777" w:rsidR="00DC5FA9" w:rsidRDefault="00DC5FA9"/>
    <w:p w14:paraId="68B0CAAF" w14:textId="77777777" w:rsidR="00DC5FA9" w:rsidRDefault="00DC5FA9"/>
    <w:p w14:paraId="615C8AFE" w14:textId="77777777" w:rsidR="00DC5FA9" w:rsidRDefault="00DC5FA9"/>
    <w:p w14:paraId="364D0FEF" w14:textId="77777777" w:rsidR="00DC5FA9" w:rsidRDefault="00DC5FA9"/>
    <w:p w14:paraId="45691F9D" w14:textId="77777777" w:rsidR="00DC5FA9" w:rsidRDefault="00DC5FA9"/>
    <w:p w14:paraId="6CEE9111" w14:textId="77777777" w:rsidR="00DC5FA9" w:rsidRDefault="00DC5FA9"/>
    <w:p w14:paraId="17401A83" w14:textId="77777777" w:rsidR="00DC5FA9" w:rsidRDefault="00DC5FA9"/>
    <w:p w14:paraId="1145C545" w14:textId="77777777" w:rsidR="00DC5FA9" w:rsidRDefault="00DC5FA9"/>
    <w:p w14:paraId="3CADABF4" w14:textId="77777777" w:rsidR="00DC5FA9" w:rsidRDefault="00DC5FA9"/>
    <w:p w14:paraId="6DAA78D8" w14:textId="77777777" w:rsidR="00DC5FA9" w:rsidRDefault="00DC5FA9"/>
    <w:p w14:paraId="3FEAE211" w14:textId="77777777" w:rsidR="00DC5FA9" w:rsidRDefault="00DC5FA9"/>
    <w:p w14:paraId="30EF79B9" w14:textId="77777777" w:rsidR="00DC5FA9" w:rsidRDefault="00DC5FA9"/>
    <w:sdt>
      <w:sdtPr>
        <w:alias w:val="Titel"/>
        <w:tag w:val=""/>
        <w:id w:val="-588545502"/>
        <w:placeholder>
          <w:docPart w:val="4AFB3C9727FD47B8BA3306C3F4E40F33"/>
        </w:placeholder>
        <w:dataBinding w:prefixMappings="xmlns:ns0='http://purl.org/dc/elements/1.1/' xmlns:ns1='http://schemas.openxmlformats.org/package/2006/metadata/core-properties' " w:xpath="/ns1:coreProperties[1]/ns0:title[1]" w:storeItemID="{6C3C8BC8-F283-45AE-878A-BAB7291924A1}"/>
        <w:text/>
      </w:sdtPr>
      <w:sdtEndPr/>
      <w:sdtContent>
        <w:p w14:paraId="6E1D75FC" w14:textId="02E4AEF8" w:rsidR="00DC5FA9" w:rsidRDefault="008938B8" w:rsidP="00DC5FA9">
          <w:pPr>
            <w:pStyle w:val="Titel"/>
          </w:pPr>
          <w:r>
            <w:t>Mad 2 (duur: 4 weken)</w:t>
          </w:r>
        </w:p>
      </w:sdtContent>
    </w:sdt>
    <w:p w14:paraId="7B444532" w14:textId="77777777" w:rsidR="00DC5FA9" w:rsidRDefault="00DC5FA9">
      <w:r>
        <w:br w:type="page"/>
      </w:r>
    </w:p>
    <w:p w14:paraId="4C1175C1" w14:textId="77777777" w:rsidR="00DC5FA9" w:rsidRDefault="00DC5FA9">
      <w:pPr>
        <w:sectPr w:rsidR="00DC5FA9" w:rsidSect="001D0E8D">
          <w:footerReference w:type="first" r:id="rId12"/>
          <w:pgSz w:w="11906" w:h="16838"/>
          <w:pgMar w:top="1417" w:right="1417" w:bottom="1417" w:left="1417" w:header="708" w:footer="708" w:gutter="0"/>
          <w:cols w:space="708"/>
          <w:titlePg/>
          <w:docGrid w:linePitch="360"/>
        </w:sectPr>
      </w:pPr>
    </w:p>
    <w:p w14:paraId="54DF53C4" w14:textId="77777777" w:rsidR="00DC5FA9" w:rsidRPr="000F3A34" w:rsidRDefault="000F3A34">
      <w:pPr>
        <w:rPr>
          <w:b/>
          <w:bCs/>
          <w:color w:val="240C74"/>
        </w:rPr>
      </w:pPr>
      <w:r w:rsidRPr="000F3A34">
        <w:rPr>
          <w:b/>
          <w:bCs/>
          <w:color w:val="240C74"/>
          <w:sz w:val="32"/>
          <w:szCs w:val="32"/>
        </w:rPr>
        <w:lastRenderedPageBreak/>
        <w:t>Inhoudsopgave</w:t>
      </w:r>
    </w:p>
    <w:p w14:paraId="52709407" w14:textId="77F4AE96" w:rsidR="00C7271C" w:rsidRDefault="000F3A34">
      <w:pPr>
        <w:pStyle w:val="Inhopg1"/>
        <w:tabs>
          <w:tab w:val="right" w:leader="dot" w:pos="9062"/>
        </w:tabs>
        <w:rPr>
          <w:rFonts w:asciiTheme="minorHAnsi" w:eastAsiaTheme="minorEastAsia" w:hAnsiTheme="minorHAnsi"/>
          <w:noProof/>
          <w:lang w:eastAsia="nl-NL"/>
        </w:rPr>
      </w:pPr>
      <w:r>
        <w:fldChar w:fldCharType="begin"/>
      </w:r>
      <w:r>
        <w:instrText xml:space="preserve"> TOC \o "1-2" \u </w:instrText>
      </w:r>
      <w:r>
        <w:fldChar w:fldCharType="separate"/>
      </w:r>
      <w:bookmarkStart w:id="0" w:name="_GoBack"/>
      <w:bookmarkEnd w:id="0"/>
      <w:r w:rsidR="00C7271C">
        <w:rPr>
          <w:noProof/>
        </w:rPr>
        <w:t>Module-informatie</w:t>
      </w:r>
      <w:r w:rsidR="00C7271C">
        <w:rPr>
          <w:noProof/>
        </w:rPr>
        <w:tab/>
      </w:r>
      <w:r w:rsidR="00C7271C">
        <w:rPr>
          <w:noProof/>
        </w:rPr>
        <w:fldChar w:fldCharType="begin"/>
      </w:r>
      <w:r w:rsidR="00C7271C">
        <w:rPr>
          <w:noProof/>
        </w:rPr>
        <w:instrText xml:space="preserve"> PAGEREF _Toc132134366 \h </w:instrText>
      </w:r>
      <w:r w:rsidR="00C7271C">
        <w:rPr>
          <w:noProof/>
        </w:rPr>
      </w:r>
      <w:r w:rsidR="00C7271C">
        <w:rPr>
          <w:noProof/>
        </w:rPr>
        <w:fldChar w:fldCharType="separate"/>
      </w:r>
      <w:r w:rsidR="00C7271C">
        <w:rPr>
          <w:noProof/>
        </w:rPr>
        <w:t>2</w:t>
      </w:r>
      <w:r w:rsidR="00C7271C">
        <w:rPr>
          <w:noProof/>
        </w:rPr>
        <w:fldChar w:fldCharType="end"/>
      </w:r>
    </w:p>
    <w:p w14:paraId="43EBC19C" w14:textId="3D703C76" w:rsidR="00C7271C" w:rsidRDefault="00C7271C">
      <w:pPr>
        <w:pStyle w:val="Inhopg2"/>
        <w:tabs>
          <w:tab w:val="right" w:leader="dot" w:pos="9062"/>
        </w:tabs>
        <w:rPr>
          <w:rFonts w:asciiTheme="minorHAnsi" w:eastAsiaTheme="minorEastAsia" w:hAnsiTheme="minorHAnsi"/>
          <w:noProof/>
          <w:lang w:eastAsia="nl-NL"/>
        </w:rPr>
      </w:pPr>
      <w:r>
        <w:rPr>
          <w:noProof/>
        </w:rPr>
        <w:t>Algemeen</w:t>
      </w:r>
      <w:r>
        <w:rPr>
          <w:noProof/>
        </w:rPr>
        <w:tab/>
      </w:r>
      <w:r>
        <w:rPr>
          <w:noProof/>
        </w:rPr>
        <w:fldChar w:fldCharType="begin"/>
      </w:r>
      <w:r>
        <w:rPr>
          <w:noProof/>
        </w:rPr>
        <w:instrText xml:space="preserve"> PAGEREF _Toc132134367 \h </w:instrText>
      </w:r>
      <w:r>
        <w:rPr>
          <w:noProof/>
        </w:rPr>
      </w:r>
      <w:r>
        <w:rPr>
          <w:noProof/>
        </w:rPr>
        <w:fldChar w:fldCharType="separate"/>
      </w:r>
      <w:r>
        <w:rPr>
          <w:noProof/>
        </w:rPr>
        <w:t>2</w:t>
      </w:r>
      <w:r>
        <w:rPr>
          <w:noProof/>
        </w:rPr>
        <w:fldChar w:fldCharType="end"/>
      </w:r>
    </w:p>
    <w:p w14:paraId="466F5B2F" w14:textId="7DD2C611" w:rsidR="00C7271C" w:rsidRDefault="00C7271C">
      <w:pPr>
        <w:pStyle w:val="Inhopg2"/>
        <w:tabs>
          <w:tab w:val="right" w:leader="dot" w:pos="9062"/>
        </w:tabs>
        <w:rPr>
          <w:rFonts w:asciiTheme="minorHAnsi" w:eastAsiaTheme="minorEastAsia" w:hAnsiTheme="minorHAnsi"/>
          <w:noProof/>
          <w:lang w:eastAsia="nl-NL"/>
        </w:rPr>
      </w:pPr>
      <w:r>
        <w:rPr>
          <w:noProof/>
        </w:rPr>
        <w:t>Module doelen</w:t>
      </w:r>
      <w:r>
        <w:rPr>
          <w:noProof/>
        </w:rPr>
        <w:tab/>
      </w:r>
      <w:r>
        <w:rPr>
          <w:noProof/>
        </w:rPr>
        <w:fldChar w:fldCharType="begin"/>
      </w:r>
      <w:r>
        <w:rPr>
          <w:noProof/>
        </w:rPr>
        <w:instrText xml:space="preserve"> PAGEREF _Toc132134368 \h </w:instrText>
      </w:r>
      <w:r>
        <w:rPr>
          <w:noProof/>
        </w:rPr>
      </w:r>
      <w:r>
        <w:rPr>
          <w:noProof/>
        </w:rPr>
        <w:fldChar w:fldCharType="separate"/>
      </w:r>
      <w:r>
        <w:rPr>
          <w:noProof/>
        </w:rPr>
        <w:t>2</w:t>
      </w:r>
      <w:r>
        <w:rPr>
          <w:noProof/>
        </w:rPr>
        <w:fldChar w:fldCharType="end"/>
      </w:r>
    </w:p>
    <w:p w14:paraId="3909E7ED" w14:textId="754EA93E" w:rsidR="00C7271C" w:rsidRDefault="00C7271C">
      <w:pPr>
        <w:pStyle w:val="Inhopg2"/>
        <w:tabs>
          <w:tab w:val="right" w:leader="dot" w:pos="9062"/>
        </w:tabs>
        <w:rPr>
          <w:rFonts w:asciiTheme="minorHAnsi" w:eastAsiaTheme="minorEastAsia" w:hAnsiTheme="minorHAnsi"/>
          <w:noProof/>
          <w:lang w:eastAsia="nl-NL"/>
        </w:rPr>
      </w:pPr>
      <w:r>
        <w:rPr>
          <w:noProof/>
        </w:rPr>
        <w:t>Beginniveau</w:t>
      </w:r>
      <w:r>
        <w:rPr>
          <w:noProof/>
        </w:rPr>
        <w:tab/>
      </w:r>
      <w:r>
        <w:rPr>
          <w:noProof/>
        </w:rPr>
        <w:fldChar w:fldCharType="begin"/>
      </w:r>
      <w:r>
        <w:rPr>
          <w:noProof/>
        </w:rPr>
        <w:instrText xml:space="preserve"> PAGEREF _Toc132134369 \h </w:instrText>
      </w:r>
      <w:r>
        <w:rPr>
          <w:noProof/>
        </w:rPr>
      </w:r>
      <w:r>
        <w:rPr>
          <w:noProof/>
        </w:rPr>
        <w:fldChar w:fldCharType="separate"/>
      </w:r>
      <w:r>
        <w:rPr>
          <w:noProof/>
        </w:rPr>
        <w:t>2</w:t>
      </w:r>
      <w:r>
        <w:rPr>
          <w:noProof/>
        </w:rPr>
        <w:fldChar w:fldCharType="end"/>
      </w:r>
    </w:p>
    <w:p w14:paraId="4C133E5F" w14:textId="4F235175" w:rsidR="00C7271C" w:rsidRDefault="00C7271C">
      <w:pPr>
        <w:pStyle w:val="Inhopg2"/>
        <w:tabs>
          <w:tab w:val="right" w:leader="dot" w:pos="9062"/>
        </w:tabs>
        <w:rPr>
          <w:rFonts w:asciiTheme="minorHAnsi" w:eastAsiaTheme="minorEastAsia" w:hAnsiTheme="minorHAnsi"/>
          <w:noProof/>
          <w:lang w:eastAsia="nl-NL"/>
        </w:rPr>
      </w:pPr>
      <w:r>
        <w:rPr>
          <w:noProof/>
        </w:rPr>
        <w:t>Eindniveau</w:t>
      </w:r>
      <w:r>
        <w:rPr>
          <w:noProof/>
        </w:rPr>
        <w:tab/>
      </w:r>
      <w:r>
        <w:rPr>
          <w:noProof/>
        </w:rPr>
        <w:fldChar w:fldCharType="begin"/>
      </w:r>
      <w:r>
        <w:rPr>
          <w:noProof/>
        </w:rPr>
        <w:instrText xml:space="preserve"> PAGEREF _Toc132134370 \h </w:instrText>
      </w:r>
      <w:r>
        <w:rPr>
          <w:noProof/>
        </w:rPr>
      </w:r>
      <w:r>
        <w:rPr>
          <w:noProof/>
        </w:rPr>
        <w:fldChar w:fldCharType="separate"/>
      </w:r>
      <w:r>
        <w:rPr>
          <w:noProof/>
        </w:rPr>
        <w:t>2</w:t>
      </w:r>
      <w:r>
        <w:rPr>
          <w:noProof/>
        </w:rPr>
        <w:fldChar w:fldCharType="end"/>
      </w:r>
    </w:p>
    <w:p w14:paraId="194CA319" w14:textId="6E550CAE" w:rsidR="00C7271C" w:rsidRDefault="00C7271C">
      <w:pPr>
        <w:pStyle w:val="Inhopg2"/>
        <w:tabs>
          <w:tab w:val="right" w:leader="dot" w:pos="9062"/>
        </w:tabs>
        <w:rPr>
          <w:rFonts w:asciiTheme="minorHAnsi" w:eastAsiaTheme="minorEastAsia" w:hAnsiTheme="minorHAnsi"/>
          <w:noProof/>
          <w:lang w:eastAsia="nl-NL"/>
        </w:rPr>
      </w:pPr>
      <w:r>
        <w:rPr>
          <w:noProof/>
        </w:rPr>
        <w:t>Beoordeling</w:t>
      </w:r>
      <w:r>
        <w:rPr>
          <w:noProof/>
        </w:rPr>
        <w:tab/>
      </w:r>
      <w:r>
        <w:rPr>
          <w:noProof/>
        </w:rPr>
        <w:fldChar w:fldCharType="begin"/>
      </w:r>
      <w:r>
        <w:rPr>
          <w:noProof/>
        </w:rPr>
        <w:instrText xml:space="preserve"> PAGEREF _Toc132134371 \h </w:instrText>
      </w:r>
      <w:r>
        <w:rPr>
          <w:noProof/>
        </w:rPr>
      </w:r>
      <w:r>
        <w:rPr>
          <w:noProof/>
        </w:rPr>
        <w:fldChar w:fldCharType="separate"/>
      </w:r>
      <w:r>
        <w:rPr>
          <w:noProof/>
        </w:rPr>
        <w:t>2</w:t>
      </w:r>
      <w:r>
        <w:rPr>
          <w:noProof/>
        </w:rPr>
        <w:fldChar w:fldCharType="end"/>
      </w:r>
    </w:p>
    <w:p w14:paraId="2C19AEBB" w14:textId="33B791BF" w:rsidR="00C7271C" w:rsidRDefault="00C7271C">
      <w:pPr>
        <w:pStyle w:val="Inhopg2"/>
        <w:tabs>
          <w:tab w:val="right" w:leader="dot" w:pos="9062"/>
        </w:tabs>
        <w:rPr>
          <w:rFonts w:asciiTheme="minorHAnsi" w:eastAsiaTheme="minorEastAsia" w:hAnsiTheme="minorHAnsi"/>
          <w:noProof/>
          <w:lang w:eastAsia="nl-NL"/>
        </w:rPr>
      </w:pPr>
      <w:r>
        <w:rPr>
          <w:noProof/>
        </w:rPr>
        <w:t>Herstel</w:t>
      </w:r>
      <w:r>
        <w:rPr>
          <w:noProof/>
        </w:rPr>
        <w:tab/>
      </w:r>
      <w:r>
        <w:rPr>
          <w:noProof/>
        </w:rPr>
        <w:fldChar w:fldCharType="begin"/>
      </w:r>
      <w:r>
        <w:rPr>
          <w:noProof/>
        </w:rPr>
        <w:instrText xml:space="preserve"> PAGEREF _Toc132134372 \h </w:instrText>
      </w:r>
      <w:r>
        <w:rPr>
          <w:noProof/>
        </w:rPr>
      </w:r>
      <w:r>
        <w:rPr>
          <w:noProof/>
        </w:rPr>
        <w:fldChar w:fldCharType="separate"/>
      </w:r>
      <w:r>
        <w:rPr>
          <w:noProof/>
        </w:rPr>
        <w:t>2</w:t>
      </w:r>
      <w:r>
        <w:rPr>
          <w:noProof/>
        </w:rPr>
        <w:fldChar w:fldCharType="end"/>
      </w:r>
    </w:p>
    <w:p w14:paraId="7050FBB2" w14:textId="35A02149" w:rsidR="00C7271C" w:rsidRDefault="00C7271C">
      <w:pPr>
        <w:pStyle w:val="Inhopg1"/>
        <w:tabs>
          <w:tab w:val="right" w:leader="dot" w:pos="9062"/>
        </w:tabs>
        <w:rPr>
          <w:rFonts w:asciiTheme="minorHAnsi" w:eastAsiaTheme="minorEastAsia" w:hAnsiTheme="minorHAnsi"/>
          <w:noProof/>
          <w:lang w:eastAsia="nl-NL"/>
        </w:rPr>
      </w:pPr>
      <w:r>
        <w:rPr>
          <w:noProof/>
        </w:rPr>
        <w:t>Planning</w:t>
      </w:r>
      <w:r>
        <w:rPr>
          <w:noProof/>
        </w:rPr>
        <w:tab/>
      </w:r>
      <w:r>
        <w:rPr>
          <w:noProof/>
        </w:rPr>
        <w:fldChar w:fldCharType="begin"/>
      </w:r>
      <w:r>
        <w:rPr>
          <w:noProof/>
        </w:rPr>
        <w:instrText xml:space="preserve"> PAGEREF _Toc132134373 \h </w:instrText>
      </w:r>
      <w:r>
        <w:rPr>
          <w:noProof/>
        </w:rPr>
      </w:r>
      <w:r>
        <w:rPr>
          <w:noProof/>
        </w:rPr>
        <w:fldChar w:fldCharType="separate"/>
      </w:r>
      <w:r>
        <w:rPr>
          <w:noProof/>
        </w:rPr>
        <w:t>3</w:t>
      </w:r>
      <w:r>
        <w:rPr>
          <w:noProof/>
        </w:rPr>
        <w:fldChar w:fldCharType="end"/>
      </w:r>
    </w:p>
    <w:p w14:paraId="6DD4CB9B" w14:textId="16E3CF51" w:rsidR="00C7271C" w:rsidRDefault="00C7271C">
      <w:pPr>
        <w:pStyle w:val="Inhopg1"/>
        <w:tabs>
          <w:tab w:val="right" w:leader="dot" w:pos="9062"/>
        </w:tabs>
        <w:rPr>
          <w:rFonts w:asciiTheme="minorHAnsi" w:eastAsiaTheme="minorEastAsia" w:hAnsiTheme="minorHAnsi"/>
          <w:noProof/>
          <w:lang w:eastAsia="nl-NL"/>
        </w:rPr>
      </w:pPr>
      <w:r>
        <w:rPr>
          <w:noProof/>
        </w:rPr>
        <w:t>Vanaf hier plek voor onderwijsmateriaal</w:t>
      </w:r>
      <w:r>
        <w:rPr>
          <w:noProof/>
        </w:rPr>
        <w:tab/>
      </w:r>
      <w:r>
        <w:rPr>
          <w:noProof/>
        </w:rPr>
        <w:fldChar w:fldCharType="begin"/>
      </w:r>
      <w:r>
        <w:rPr>
          <w:noProof/>
        </w:rPr>
        <w:instrText xml:space="preserve"> PAGEREF _Toc132134374 \h </w:instrText>
      </w:r>
      <w:r>
        <w:rPr>
          <w:noProof/>
        </w:rPr>
      </w:r>
      <w:r>
        <w:rPr>
          <w:noProof/>
        </w:rPr>
        <w:fldChar w:fldCharType="separate"/>
      </w:r>
      <w:r>
        <w:rPr>
          <w:noProof/>
        </w:rPr>
        <w:t>3</w:t>
      </w:r>
      <w:r>
        <w:rPr>
          <w:noProof/>
        </w:rPr>
        <w:fldChar w:fldCharType="end"/>
      </w:r>
    </w:p>
    <w:p w14:paraId="58BD74F7" w14:textId="57F0F840" w:rsidR="00DC5FA9" w:rsidRDefault="000F3A34">
      <w:r>
        <w:fldChar w:fldCharType="end"/>
      </w:r>
      <w:r w:rsidR="00DC5FA9">
        <w:br w:type="page"/>
      </w:r>
    </w:p>
    <w:p w14:paraId="773D01DE" w14:textId="77777777" w:rsidR="00D870F9" w:rsidRDefault="00D870F9" w:rsidP="00D870F9">
      <w:pPr>
        <w:pStyle w:val="Kop1"/>
      </w:pPr>
      <w:bookmarkStart w:id="1" w:name="_Toc132134366"/>
      <w:r>
        <w:lastRenderedPageBreak/>
        <w:t>Module-informatie</w:t>
      </w:r>
      <w:bookmarkEnd w:id="1"/>
    </w:p>
    <w:p w14:paraId="7A7D8F31" w14:textId="77777777" w:rsidR="006E6981" w:rsidRDefault="006E6981" w:rsidP="006E6981">
      <w:pPr>
        <w:pStyle w:val="Kop2"/>
      </w:pPr>
      <w:bookmarkStart w:id="2" w:name="_Toc132134367"/>
      <w:r>
        <w:t>Algemeen</w:t>
      </w:r>
      <w:bookmarkEnd w:id="2"/>
    </w:p>
    <w:p w14:paraId="3DEB3A38" w14:textId="7C1F165C" w:rsidR="00BA7771" w:rsidRDefault="00F73DD5" w:rsidP="00BA7771">
      <w:r>
        <w:t xml:space="preserve">Steeds meer bedrijven willen een app die gemaakt is voor het gebruik van een mobile device. In de MAD 1 leer je apps te maken met behulp van Flutter/Dart. </w:t>
      </w:r>
      <w:r w:rsidR="008938B8">
        <w:t xml:space="preserve">In MAD 2 ga je een complete CRUD maken. Daarnaast verdiep je je in flutter, door een herbruikbare Widget te maken en toe te passen. </w:t>
      </w:r>
    </w:p>
    <w:p w14:paraId="04255415" w14:textId="77777777" w:rsidR="00F73DD5" w:rsidRPr="00BA7771" w:rsidRDefault="00F73DD5" w:rsidP="00BA7771">
      <w:pPr>
        <w:rPr>
          <w:i/>
          <w:iCs/>
        </w:rPr>
      </w:pPr>
    </w:p>
    <w:tbl>
      <w:tblPr>
        <w:tblStyle w:val="Summa-Tabelverticaal"/>
        <w:tblW w:w="0" w:type="auto"/>
        <w:tblLook w:val="04A0" w:firstRow="1" w:lastRow="0" w:firstColumn="1" w:lastColumn="0" w:noHBand="0" w:noVBand="1"/>
      </w:tblPr>
      <w:tblGrid>
        <w:gridCol w:w="2830"/>
        <w:gridCol w:w="5812"/>
      </w:tblGrid>
      <w:tr w:rsidR="00BA7771" w14:paraId="07C9CF11" w14:textId="77777777" w:rsidTr="00EC3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7176606" w14:textId="77777777" w:rsidR="00BA7771" w:rsidRPr="004E1D33" w:rsidRDefault="00BA7771" w:rsidP="00BA7771">
            <w:pPr>
              <w:rPr>
                <w:b/>
                <w:bCs/>
              </w:rPr>
            </w:pPr>
            <w:r w:rsidRPr="004E1D33">
              <w:rPr>
                <w:b/>
                <w:bCs/>
              </w:rPr>
              <w:t>Duur van de module</w:t>
            </w:r>
          </w:p>
        </w:tc>
        <w:tc>
          <w:tcPr>
            <w:tcW w:w="5812" w:type="dxa"/>
          </w:tcPr>
          <w:p w14:paraId="47B1B717" w14:textId="792C23DF" w:rsidR="00BA7771" w:rsidRPr="004E1D33" w:rsidRDefault="008938B8" w:rsidP="00BA7771">
            <w:pPr>
              <w:cnfStyle w:val="100000000000" w:firstRow="1" w:lastRow="0" w:firstColumn="0" w:lastColumn="0" w:oddVBand="0" w:evenVBand="0" w:oddHBand="0" w:evenHBand="0" w:firstRowFirstColumn="0" w:firstRowLastColumn="0" w:lastRowFirstColumn="0" w:lastRowLastColumn="0"/>
            </w:pPr>
            <w:r>
              <w:t>4</w:t>
            </w:r>
            <w:r w:rsidR="00BA7771" w:rsidRPr="004E1D33">
              <w:t xml:space="preserve"> weken</w:t>
            </w:r>
          </w:p>
        </w:tc>
      </w:tr>
      <w:tr w:rsidR="00BA7771" w14:paraId="014014DF" w14:textId="77777777" w:rsidTr="00EC3EDA">
        <w:tc>
          <w:tcPr>
            <w:cnfStyle w:val="001000000000" w:firstRow="0" w:lastRow="0" w:firstColumn="1" w:lastColumn="0" w:oddVBand="0" w:evenVBand="0" w:oddHBand="0" w:evenHBand="0" w:firstRowFirstColumn="0" w:firstRowLastColumn="0" w:lastRowFirstColumn="0" w:lastRowLastColumn="0"/>
            <w:tcW w:w="2830" w:type="dxa"/>
          </w:tcPr>
          <w:p w14:paraId="64196D41" w14:textId="77777777" w:rsidR="00BA7771" w:rsidRPr="004E1D33" w:rsidRDefault="00BA7771" w:rsidP="00EC3EDA">
            <w:pPr>
              <w:rPr>
                <w:bCs/>
              </w:rPr>
            </w:pPr>
            <w:r w:rsidRPr="004E1D33">
              <w:rPr>
                <w:bCs/>
              </w:rPr>
              <w:t xml:space="preserve">Studiebelasting </w:t>
            </w:r>
          </w:p>
        </w:tc>
        <w:tc>
          <w:tcPr>
            <w:tcW w:w="5812" w:type="dxa"/>
          </w:tcPr>
          <w:p w14:paraId="3E814BA7" w14:textId="6DF087C2" w:rsidR="00BA7771" w:rsidRPr="006E6981" w:rsidRDefault="0006684C" w:rsidP="00BA7771">
            <w:pPr>
              <w:cnfStyle w:val="000000000000" w:firstRow="0" w:lastRow="0" w:firstColumn="0" w:lastColumn="0" w:oddVBand="0" w:evenVBand="0" w:oddHBand="0" w:evenHBand="0" w:firstRowFirstColumn="0" w:firstRowLastColumn="0" w:lastRowFirstColumn="0" w:lastRowLastColumn="0"/>
              <w:rPr>
                <w:bCs/>
              </w:rPr>
            </w:pPr>
            <w:r>
              <w:rPr>
                <w:bCs/>
              </w:rPr>
              <w:t xml:space="preserve">16 </w:t>
            </w:r>
            <w:r w:rsidR="00BA7771" w:rsidRPr="006E6981">
              <w:rPr>
                <w:bCs/>
              </w:rPr>
              <w:t>uur</w:t>
            </w:r>
          </w:p>
        </w:tc>
      </w:tr>
      <w:tr w:rsidR="007A229A" w14:paraId="30DCF7D9" w14:textId="77777777" w:rsidTr="00EC3EDA">
        <w:tc>
          <w:tcPr>
            <w:cnfStyle w:val="001000000000" w:firstRow="0" w:lastRow="0" w:firstColumn="1" w:lastColumn="0" w:oddVBand="0" w:evenVBand="0" w:oddHBand="0" w:evenHBand="0" w:firstRowFirstColumn="0" w:firstRowLastColumn="0" w:lastRowFirstColumn="0" w:lastRowLastColumn="0"/>
            <w:tcW w:w="2830" w:type="dxa"/>
          </w:tcPr>
          <w:p w14:paraId="126D6244" w14:textId="77777777" w:rsidR="007A229A" w:rsidRPr="004E1D33" w:rsidRDefault="007A229A" w:rsidP="00EC3EDA">
            <w:pPr>
              <w:rPr>
                <w:bCs/>
              </w:rPr>
            </w:pPr>
            <w:r>
              <w:rPr>
                <w:bCs/>
              </w:rPr>
              <w:t>Studiepunten</w:t>
            </w:r>
          </w:p>
        </w:tc>
        <w:tc>
          <w:tcPr>
            <w:tcW w:w="5812" w:type="dxa"/>
          </w:tcPr>
          <w:p w14:paraId="095F877A" w14:textId="12CCE735" w:rsidR="007A229A" w:rsidRPr="006E6981" w:rsidRDefault="0037492C" w:rsidP="00BA7771">
            <w:pPr>
              <w:cnfStyle w:val="000000000000" w:firstRow="0" w:lastRow="0" w:firstColumn="0" w:lastColumn="0" w:oddVBand="0" w:evenVBand="0" w:oddHBand="0" w:evenHBand="0" w:firstRowFirstColumn="0" w:firstRowLastColumn="0" w:lastRowFirstColumn="0" w:lastRowLastColumn="0"/>
              <w:rPr>
                <w:bCs/>
              </w:rPr>
            </w:pPr>
            <w:r>
              <w:rPr>
                <w:bCs/>
              </w:rPr>
              <w:t>2</w:t>
            </w:r>
            <w:r w:rsidR="007A229A">
              <w:rPr>
                <w:bCs/>
              </w:rPr>
              <w:t xml:space="preserve"> punt(en)</w:t>
            </w:r>
          </w:p>
        </w:tc>
      </w:tr>
      <w:tr w:rsidR="006E6981" w14:paraId="4FF93D22"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val="restart"/>
          </w:tcPr>
          <w:p w14:paraId="281D1B95" w14:textId="77777777" w:rsidR="006E6981" w:rsidRPr="004E1D33" w:rsidRDefault="00EC3EDA" w:rsidP="00BA7771">
            <w:pPr>
              <w:rPr>
                <w:bCs/>
              </w:rPr>
            </w:pPr>
            <w:r>
              <w:rPr>
                <w:bCs/>
              </w:rPr>
              <w:t>Voorwaardelijkheden</w:t>
            </w:r>
          </w:p>
        </w:tc>
        <w:tc>
          <w:tcPr>
            <w:tcW w:w="5812" w:type="dxa"/>
          </w:tcPr>
          <w:p w14:paraId="7FB7F9DB" w14:textId="77777777" w:rsidR="006E6981" w:rsidRDefault="00F01DC6" w:rsidP="00BA7771">
            <w:pPr>
              <w:cnfStyle w:val="000000000000" w:firstRow="0" w:lastRow="0" w:firstColumn="0" w:lastColumn="0" w:oddVBand="0" w:evenVBand="0" w:oddHBand="0" w:evenHBand="0" w:firstRowFirstColumn="0" w:firstRowLastColumn="0" w:lastRowFirstColumn="0" w:lastRowLastColumn="0"/>
            </w:pPr>
            <w:r>
              <w:t>-</w:t>
            </w:r>
          </w:p>
        </w:tc>
      </w:tr>
      <w:tr w:rsidR="006E6981" w14:paraId="59A85230"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tcPr>
          <w:p w14:paraId="27AB193F" w14:textId="77777777" w:rsidR="006E6981" w:rsidRDefault="006E6981" w:rsidP="00BA7771"/>
        </w:tc>
        <w:tc>
          <w:tcPr>
            <w:tcW w:w="5812" w:type="dxa"/>
          </w:tcPr>
          <w:p w14:paraId="69F43BD5" w14:textId="77777777" w:rsidR="006E6981" w:rsidRDefault="006E6981" w:rsidP="00BA7771">
            <w:pPr>
              <w:cnfStyle w:val="000000000000" w:firstRow="0" w:lastRow="0" w:firstColumn="0" w:lastColumn="0" w:oddVBand="0" w:evenVBand="0" w:oddHBand="0" w:evenHBand="0" w:firstRowFirstColumn="0" w:firstRowLastColumn="0" w:lastRowFirstColumn="0" w:lastRowLastColumn="0"/>
            </w:pPr>
          </w:p>
        </w:tc>
      </w:tr>
      <w:tr w:rsidR="006E6981" w14:paraId="50A751CD" w14:textId="77777777" w:rsidTr="00EC3EDA">
        <w:tc>
          <w:tcPr>
            <w:cnfStyle w:val="001000000000" w:firstRow="0" w:lastRow="0" w:firstColumn="1" w:lastColumn="0" w:oddVBand="0" w:evenVBand="0" w:oddHBand="0" w:evenHBand="0" w:firstRowFirstColumn="0" w:firstRowLastColumn="0" w:lastRowFirstColumn="0" w:lastRowLastColumn="0"/>
            <w:tcW w:w="2830" w:type="dxa"/>
            <w:vMerge/>
          </w:tcPr>
          <w:p w14:paraId="2965E649" w14:textId="77777777" w:rsidR="006E6981" w:rsidRDefault="006E6981" w:rsidP="00BA7771"/>
        </w:tc>
        <w:tc>
          <w:tcPr>
            <w:tcW w:w="5812" w:type="dxa"/>
          </w:tcPr>
          <w:p w14:paraId="4540591C" w14:textId="77777777" w:rsidR="006E6981" w:rsidRDefault="006E6981" w:rsidP="00BA7771">
            <w:pPr>
              <w:cnfStyle w:val="000000000000" w:firstRow="0" w:lastRow="0" w:firstColumn="0" w:lastColumn="0" w:oddVBand="0" w:evenVBand="0" w:oddHBand="0" w:evenHBand="0" w:firstRowFirstColumn="0" w:firstRowLastColumn="0" w:lastRowFirstColumn="0" w:lastRowLastColumn="0"/>
            </w:pPr>
          </w:p>
        </w:tc>
      </w:tr>
    </w:tbl>
    <w:p w14:paraId="3DF9FC04" w14:textId="77777777" w:rsidR="00F01DC6" w:rsidRDefault="00F01DC6" w:rsidP="00F01DC6"/>
    <w:p w14:paraId="3A45F76D" w14:textId="77777777" w:rsidR="006E6981" w:rsidRDefault="006E6981" w:rsidP="00D870F9">
      <w:pPr>
        <w:pStyle w:val="Kop2"/>
      </w:pPr>
      <w:bookmarkStart w:id="3" w:name="_Toc132134368"/>
      <w:r>
        <w:t>Module doelen</w:t>
      </w:r>
      <w:bookmarkEnd w:id="3"/>
    </w:p>
    <w:p w14:paraId="4656362D" w14:textId="5B309494" w:rsidR="003E0DC9" w:rsidRDefault="005821BE" w:rsidP="005821BE">
      <w:r>
        <w:t xml:space="preserve">Het uiteindelijke doel van deze module is dat de student in staat is om een eenvoudige, doch volwaardige en applicatie met Flutter te maken met een aantrekkelijk lay-out. </w:t>
      </w:r>
    </w:p>
    <w:p w14:paraId="5CF47F72" w14:textId="77777777" w:rsidR="003E0DC9" w:rsidRDefault="003E0DC9" w:rsidP="003E0DC9">
      <w:pPr>
        <w:pStyle w:val="Lijstalinea"/>
        <w:numPr>
          <w:ilvl w:val="0"/>
          <w:numId w:val="6"/>
        </w:numPr>
        <w:spacing w:line="252" w:lineRule="auto"/>
        <w:rPr>
          <w:rFonts w:eastAsia="Times New Roman"/>
        </w:rPr>
      </w:pPr>
      <w:r>
        <w:rPr>
          <w:rFonts w:eastAsia="Times New Roman"/>
        </w:rPr>
        <w:t>De student onderhoudt zijn opgedane kennis uit de module MAD 1.</w:t>
      </w:r>
    </w:p>
    <w:p w14:paraId="2ACA1421" w14:textId="77777777" w:rsidR="003E0DC9" w:rsidRDefault="003E0DC9" w:rsidP="003E0DC9">
      <w:pPr>
        <w:pStyle w:val="Lijstalinea"/>
        <w:numPr>
          <w:ilvl w:val="0"/>
          <w:numId w:val="6"/>
        </w:numPr>
        <w:spacing w:line="252" w:lineRule="auto"/>
        <w:rPr>
          <w:rFonts w:eastAsia="Times New Roman"/>
        </w:rPr>
      </w:pPr>
      <w:r>
        <w:rPr>
          <w:rFonts w:eastAsia="Times New Roman"/>
        </w:rPr>
        <w:t xml:space="preserve">De student kan gegevens op een server beheren (CRUD functionaliteit; </w:t>
      </w:r>
      <w:proofErr w:type="spellStart"/>
      <w:r>
        <w:rPr>
          <w:rFonts w:eastAsia="Times New Roman"/>
        </w:rPr>
        <w:t>api</w:t>
      </w:r>
      <w:proofErr w:type="spellEnd"/>
      <w:r>
        <w:rPr>
          <w:rFonts w:eastAsia="Times New Roman"/>
        </w:rPr>
        <w:t xml:space="preserve"> gebruik).</w:t>
      </w:r>
    </w:p>
    <w:p w14:paraId="55EBC3CD" w14:textId="77777777" w:rsidR="00A96A93" w:rsidRDefault="00A96A93" w:rsidP="00A96A93">
      <w:pPr>
        <w:pStyle w:val="Lijstalinea"/>
      </w:pPr>
    </w:p>
    <w:p w14:paraId="50C38350" w14:textId="77777777" w:rsidR="006E6981" w:rsidRDefault="006E6981" w:rsidP="00D870F9">
      <w:pPr>
        <w:pStyle w:val="Kop2"/>
      </w:pPr>
      <w:bookmarkStart w:id="4" w:name="_Toc132134369"/>
      <w:r>
        <w:t>Beginniveau</w:t>
      </w:r>
      <w:bookmarkEnd w:id="4"/>
    </w:p>
    <w:p w14:paraId="779166DB" w14:textId="0D796893" w:rsidR="00A96A93" w:rsidRDefault="00A96A93" w:rsidP="00A96A93">
      <w:r>
        <w:t xml:space="preserve">De student </w:t>
      </w:r>
      <w:r w:rsidR="003E0DC9">
        <w:t>heeft Module 1 doorlopen</w:t>
      </w:r>
      <w:r w:rsidR="00C22684">
        <w:t>.</w:t>
      </w:r>
    </w:p>
    <w:p w14:paraId="2023D4C0" w14:textId="77777777" w:rsidR="00A96A93" w:rsidRPr="004E6415" w:rsidRDefault="00A96A93" w:rsidP="00A96A93">
      <w:pPr>
        <w:rPr>
          <w:i/>
          <w:iCs/>
        </w:rPr>
      </w:pPr>
    </w:p>
    <w:p w14:paraId="19A58086" w14:textId="77777777" w:rsidR="006E6981" w:rsidRDefault="006E6981" w:rsidP="006E6981">
      <w:pPr>
        <w:pStyle w:val="Kop2"/>
      </w:pPr>
      <w:bookmarkStart w:id="5" w:name="_Toc132134370"/>
      <w:r>
        <w:t>Eindniveau</w:t>
      </w:r>
      <w:bookmarkEnd w:id="5"/>
    </w:p>
    <w:p w14:paraId="7D40660C" w14:textId="77777777" w:rsidR="004E6415" w:rsidRDefault="00A96A93" w:rsidP="00A96A93">
      <w:r>
        <w:t>Zie module doelen.</w:t>
      </w:r>
    </w:p>
    <w:p w14:paraId="2A97E49B" w14:textId="77777777" w:rsidR="00A96A93" w:rsidRDefault="00A96A93" w:rsidP="00A96A93"/>
    <w:p w14:paraId="2029C6BB" w14:textId="77777777" w:rsidR="004E6415" w:rsidRDefault="004E6415" w:rsidP="004E6415">
      <w:pPr>
        <w:pStyle w:val="Kop2"/>
      </w:pPr>
      <w:bookmarkStart w:id="6" w:name="_Toc132134371"/>
      <w:r>
        <w:t>Beoordeling</w:t>
      </w:r>
      <w:bookmarkEnd w:id="6"/>
    </w:p>
    <w:p w14:paraId="46B12F6D" w14:textId="77777777" w:rsidR="0037492C" w:rsidRDefault="00A96A93" w:rsidP="00A96A93">
      <w:pPr>
        <w:rPr>
          <w:iCs/>
        </w:rPr>
      </w:pPr>
      <w:r>
        <w:rPr>
          <w:iCs/>
        </w:rPr>
        <w:t xml:space="preserve">De beoordeling van deze module </w:t>
      </w:r>
      <w:r w:rsidR="003E0DC9">
        <w:rPr>
          <w:iCs/>
        </w:rPr>
        <w:t xml:space="preserve">wordt </w:t>
      </w:r>
      <w:r>
        <w:rPr>
          <w:iCs/>
        </w:rPr>
        <w:t>bepaald</w:t>
      </w:r>
      <w:r w:rsidR="003E0DC9">
        <w:rPr>
          <w:iCs/>
        </w:rPr>
        <w:t xml:space="preserve"> a.</w:t>
      </w:r>
      <w:r>
        <w:rPr>
          <w:iCs/>
        </w:rPr>
        <w:t>d.</w:t>
      </w:r>
      <w:r w:rsidR="00C22684">
        <w:rPr>
          <w:iCs/>
        </w:rPr>
        <w:t>h.</w:t>
      </w:r>
      <w:r>
        <w:rPr>
          <w:iCs/>
        </w:rPr>
        <w:t>v. een eindopdracht</w:t>
      </w:r>
      <w:r w:rsidR="003E0DC9">
        <w:rPr>
          <w:iCs/>
        </w:rPr>
        <w:t xml:space="preserve"> die </w:t>
      </w:r>
      <w:r>
        <w:rPr>
          <w:iCs/>
        </w:rPr>
        <w:t xml:space="preserve">in de laatste 2 weken </w:t>
      </w:r>
      <w:r w:rsidR="003E0DC9">
        <w:rPr>
          <w:iCs/>
        </w:rPr>
        <w:t xml:space="preserve">wordt gegeven en wordt afgesloten met een </w:t>
      </w:r>
      <w:r>
        <w:rPr>
          <w:iCs/>
        </w:rPr>
        <w:t>Onvoldoende, Voldoende of Goed.</w:t>
      </w:r>
      <w:r>
        <w:rPr>
          <w:iCs/>
        </w:rPr>
        <w:br/>
      </w:r>
      <w:r>
        <w:rPr>
          <w:iCs/>
        </w:rPr>
        <w:br/>
        <w:t xml:space="preserve">Het eindcijfer van deze module = het eindcijfer van de eindopdracht. </w:t>
      </w:r>
    </w:p>
    <w:p w14:paraId="7DB9C527" w14:textId="1E94C41A" w:rsidR="00A96A93" w:rsidRDefault="0037492C" w:rsidP="00A96A93">
      <w:pPr>
        <w:rPr>
          <w:iCs/>
        </w:rPr>
      </w:pPr>
      <w:r>
        <w:rPr>
          <w:iCs/>
        </w:rPr>
        <w:t>Zowel de eisen aan de eindopdracht als de beoordelingsmatrix, vind je in de reader bij deze module.</w:t>
      </w:r>
      <w:r w:rsidR="00A96A93">
        <w:rPr>
          <w:iCs/>
        </w:rPr>
        <w:t>.</w:t>
      </w:r>
    </w:p>
    <w:p w14:paraId="5ACD6579" w14:textId="77777777" w:rsidR="00A96A93" w:rsidRDefault="00A96A93" w:rsidP="00A96A93"/>
    <w:p w14:paraId="14BAB9FD" w14:textId="77777777" w:rsidR="00EE4FCA" w:rsidRDefault="00EE4FCA" w:rsidP="00EE4FCA">
      <w:pPr>
        <w:pStyle w:val="Kop2"/>
      </w:pPr>
      <w:bookmarkStart w:id="7" w:name="_Toc132134372"/>
      <w:r w:rsidRPr="00EE4FCA">
        <w:t>Herstel</w:t>
      </w:r>
      <w:bookmarkEnd w:id="7"/>
    </w:p>
    <w:p w14:paraId="5A7DC905" w14:textId="6D608ECE" w:rsidR="00E16ED2" w:rsidRDefault="00E16ED2" w:rsidP="00E16ED2">
      <w:r>
        <w:t xml:space="preserve">Indien </w:t>
      </w:r>
      <w:r w:rsidR="003E0DC9">
        <w:t xml:space="preserve">de student </w:t>
      </w:r>
      <w:r>
        <w:t xml:space="preserve">de module niet behaald, is er nog de mogelijkheid om deze module </w:t>
      </w:r>
      <w:r w:rsidR="003E0DC9">
        <w:t>in te halen</w:t>
      </w:r>
      <w:r>
        <w:t>. Hiervoor zijn drie mogelijkheden:</w:t>
      </w:r>
    </w:p>
    <w:p w14:paraId="2695A1CE" w14:textId="77777777" w:rsidR="00E16ED2" w:rsidRDefault="00E16ED2" w:rsidP="00E16ED2">
      <w:pPr>
        <w:pStyle w:val="Lijstalinea"/>
        <w:numPr>
          <w:ilvl w:val="0"/>
          <w:numId w:val="4"/>
        </w:numPr>
      </w:pPr>
      <w:r>
        <w:t>Alsnog de eindopdracht afronden (herstel).</w:t>
      </w:r>
    </w:p>
    <w:p w14:paraId="56558630" w14:textId="1731243B" w:rsidR="00EE4FCA" w:rsidRPr="00E16ED2" w:rsidRDefault="00E16ED2" w:rsidP="00E16ED2">
      <w:pPr>
        <w:pStyle w:val="Lijstalinea"/>
        <w:numPr>
          <w:ilvl w:val="0"/>
          <w:numId w:val="4"/>
        </w:numPr>
      </w:pPr>
      <w:r>
        <w:t xml:space="preserve">Behalen middels de module Project </w:t>
      </w:r>
      <w:r w:rsidR="003E0DC9">
        <w:t>6</w:t>
      </w:r>
    </w:p>
    <w:p w14:paraId="2A09BD66" w14:textId="2BD8D75B" w:rsidR="004E6415" w:rsidRDefault="004E6415">
      <w:pPr>
        <w:rPr>
          <w:rFonts w:eastAsiaTheme="majorEastAsia" w:cstheme="majorBidi"/>
          <w:b/>
          <w:color w:val="240C74"/>
          <w:sz w:val="32"/>
          <w:szCs w:val="32"/>
        </w:rPr>
      </w:pPr>
    </w:p>
    <w:p w14:paraId="52B3C35A" w14:textId="77777777" w:rsidR="000F3A34" w:rsidRDefault="000F3A34" w:rsidP="000F3A34">
      <w:pPr>
        <w:pStyle w:val="Kop1"/>
      </w:pPr>
      <w:bookmarkStart w:id="8" w:name="_Toc132134373"/>
      <w:r>
        <w:t>Planning</w:t>
      </w:r>
      <w:bookmarkEnd w:id="8"/>
    </w:p>
    <w:tbl>
      <w:tblPr>
        <w:tblStyle w:val="Summa-Tabelhorizontaal"/>
        <w:tblW w:w="0" w:type="auto"/>
        <w:tblLook w:val="04A0" w:firstRow="1" w:lastRow="0" w:firstColumn="1" w:lastColumn="0" w:noHBand="0" w:noVBand="1"/>
      </w:tblPr>
      <w:tblGrid>
        <w:gridCol w:w="1500"/>
        <w:gridCol w:w="4165"/>
        <w:gridCol w:w="3397"/>
      </w:tblGrid>
      <w:tr w:rsidR="004E1D33" w14:paraId="6FA6FF97" w14:textId="77777777" w:rsidTr="00E16ED2">
        <w:trPr>
          <w:cnfStyle w:val="100000000000" w:firstRow="1" w:lastRow="0" w:firstColumn="0" w:lastColumn="0" w:oddVBand="0" w:evenVBand="0" w:oddHBand="0" w:evenHBand="0" w:firstRowFirstColumn="0" w:firstRowLastColumn="0" w:lastRowFirstColumn="0" w:lastRowLastColumn="0"/>
        </w:trPr>
        <w:tc>
          <w:tcPr>
            <w:tcW w:w="1500" w:type="dxa"/>
            <w:vAlign w:val="bottom"/>
          </w:tcPr>
          <w:p w14:paraId="555A309B" w14:textId="77777777" w:rsidR="004E1D33" w:rsidRDefault="004E1D33" w:rsidP="004E1D33">
            <w:r>
              <w:t>Moduleweek</w:t>
            </w:r>
          </w:p>
        </w:tc>
        <w:tc>
          <w:tcPr>
            <w:tcW w:w="4165" w:type="dxa"/>
            <w:vAlign w:val="bottom"/>
          </w:tcPr>
          <w:p w14:paraId="00078D25" w14:textId="77777777" w:rsidR="004E1D33" w:rsidRDefault="004E1D33" w:rsidP="004E1D33">
            <w:r>
              <w:t>Te behandelen onderwerpen</w:t>
            </w:r>
          </w:p>
        </w:tc>
        <w:tc>
          <w:tcPr>
            <w:tcW w:w="3397" w:type="dxa"/>
            <w:vAlign w:val="bottom"/>
          </w:tcPr>
          <w:p w14:paraId="3CBE67F5" w14:textId="77777777" w:rsidR="004E1D33" w:rsidRDefault="004E1D33" w:rsidP="004E1D33">
            <w:r>
              <w:t>Bijbehorende lesmateriaal en opdrachten</w:t>
            </w:r>
          </w:p>
        </w:tc>
      </w:tr>
      <w:tr w:rsidR="00E16ED2" w14:paraId="52E48DC6" w14:textId="77777777" w:rsidTr="00E16ED2">
        <w:tc>
          <w:tcPr>
            <w:tcW w:w="1500" w:type="dxa"/>
          </w:tcPr>
          <w:p w14:paraId="74A8264F" w14:textId="77777777" w:rsidR="00E16ED2" w:rsidRDefault="00E16ED2" w:rsidP="00E16ED2">
            <w:r w:rsidRPr="00AB4A32">
              <w:t>1</w:t>
            </w:r>
            <w:r>
              <w:t>.1</w:t>
            </w:r>
          </w:p>
          <w:p w14:paraId="71D2989C" w14:textId="77777777" w:rsidR="00E16ED2" w:rsidRDefault="00E16ED2" w:rsidP="00E16ED2">
            <w:r>
              <w:t>1.2</w:t>
            </w:r>
          </w:p>
          <w:p w14:paraId="373598E0" w14:textId="639D770E" w:rsidR="00F92043" w:rsidRPr="00AB4A32" w:rsidRDefault="00F92043" w:rsidP="00E16ED2"/>
        </w:tc>
        <w:tc>
          <w:tcPr>
            <w:tcW w:w="4165" w:type="dxa"/>
          </w:tcPr>
          <w:p w14:paraId="1E369B20" w14:textId="048003A2" w:rsidR="00E16ED2" w:rsidRPr="00AB4A32" w:rsidRDefault="003E0DC9" w:rsidP="00E16ED2">
            <w:r>
              <w:t>CRUD</w:t>
            </w:r>
          </w:p>
        </w:tc>
        <w:tc>
          <w:tcPr>
            <w:tcW w:w="3397" w:type="dxa"/>
          </w:tcPr>
          <w:p w14:paraId="097AD8C2" w14:textId="7C26C043" w:rsidR="003E0DC9" w:rsidRDefault="003E0DC9" w:rsidP="00E16ED2">
            <w:r>
              <w:t xml:space="preserve">Internet Flutter </w:t>
            </w:r>
            <w:r w:rsidR="00D475BE">
              <w:t>documentatie</w:t>
            </w:r>
          </w:p>
          <w:p w14:paraId="388EA1DE" w14:textId="5326D982" w:rsidR="009135AB" w:rsidRPr="00AB4A32" w:rsidRDefault="003E0DC9" w:rsidP="00E16ED2">
            <w:r>
              <w:t>Reader</w:t>
            </w:r>
          </w:p>
        </w:tc>
      </w:tr>
      <w:tr w:rsidR="00E16ED2" w14:paraId="4DFAC49A" w14:textId="77777777" w:rsidTr="00E16ED2">
        <w:tc>
          <w:tcPr>
            <w:tcW w:w="1500" w:type="dxa"/>
          </w:tcPr>
          <w:p w14:paraId="251FD3C0" w14:textId="77777777" w:rsidR="00E16ED2" w:rsidRDefault="00E16ED2" w:rsidP="00E16ED2">
            <w:r w:rsidRPr="00AB4A32">
              <w:t>2</w:t>
            </w:r>
            <w:r>
              <w:t>.1</w:t>
            </w:r>
          </w:p>
          <w:p w14:paraId="510B3907" w14:textId="77777777" w:rsidR="00E16ED2" w:rsidRDefault="00E16ED2" w:rsidP="00E16ED2">
            <w:r>
              <w:t>2.2</w:t>
            </w:r>
          </w:p>
          <w:p w14:paraId="369797F0" w14:textId="528454FE" w:rsidR="00F92043" w:rsidRPr="00AB4A32" w:rsidRDefault="00F92043" w:rsidP="00E16ED2"/>
        </w:tc>
        <w:tc>
          <w:tcPr>
            <w:tcW w:w="4165" w:type="dxa"/>
          </w:tcPr>
          <w:p w14:paraId="11C93B35" w14:textId="77777777" w:rsidR="008A7548" w:rsidRDefault="00E524CF" w:rsidP="008A7548">
            <w:r>
              <w:t>CRUD</w:t>
            </w:r>
            <w:r w:rsidR="008A7548">
              <w:t xml:space="preserve"> / </w:t>
            </w:r>
            <w:r w:rsidR="008A7548">
              <w:t>Tokens</w:t>
            </w:r>
          </w:p>
          <w:p w14:paraId="70AC9638" w14:textId="24C0C16D" w:rsidR="00E16ED2" w:rsidRPr="00AB4A32" w:rsidRDefault="00E16ED2" w:rsidP="00E16ED2"/>
        </w:tc>
        <w:tc>
          <w:tcPr>
            <w:tcW w:w="3397" w:type="dxa"/>
          </w:tcPr>
          <w:p w14:paraId="7D0A0370" w14:textId="77777777" w:rsidR="00D475BE" w:rsidRDefault="00D475BE" w:rsidP="00D475BE">
            <w:r>
              <w:t>Internet Flutter documentatie</w:t>
            </w:r>
          </w:p>
          <w:p w14:paraId="6A976B42" w14:textId="0432D268" w:rsidR="009135AB" w:rsidRPr="00AB4A32" w:rsidRDefault="00D475BE" w:rsidP="00D475BE">
            <w:r>
              <w:t>Reader</w:t>
            </w:r>
          </w:p>
        </w:tc>
      </w:tr>
      <w:tr w:rsidR="00E16ED2" w14:paraId="379AAC46" w14:textId="77777777" w:rsidTr="00E16ED2">
        <w:tc>
          <w:tcPr>
            <w:tcW w:w="1500" w:type="dxa"/>
          </w:tcPr>
          <w:p w14:paraId="28552AED" w14:textId="77777777" w:rsidR="00E16ED2" w:rsidRDefault="00E16ED2" w:rsidP="00E16ED2">
            <w:r w:rsidRPr="00AB4A32">
              <w:t>3</w:t>
            </w:r>
            <w:r>
              <w:t>.1</w:t>
            </w:r>
          </w:p>
          <w:p w14:paraId="0A22EF5B" w14:textId="723359DC" w:rsidR="00F92043" w:rsidRPr="00AB4A32" w:rsidRDefault="00E16ED2" w:rsidP="00E16ED2">
            <w:r>
              <w:t>3.2</w:t>
            </w:r>
          </w:p>
        </w:tc>
        <w:tc>
          <w:tcPr>
            <w:tcW w:w="4165" w:type="dxa"/>
          </w:tcPr>
          <w:p w14:paraId="79452543" w14:textId="1EC836E3" w:rsidR="00E16ED2" w:rsidRDefault="00E524CF" w:rsidP="00E16ED2">
            <w:r>
              <w:t>Tokens</w:t>
            </w:r>
            <w:r w:rsidR="008A7548">
              <w:t xml:space="preserve"> / Eindopdracht</w:t>
            </w:r>
          </w:p>
          <w:p w14:paraId="6CB365D0" w14:textId="77777777" w:rsidR="00E16ED2" w:rsidRPr="00AB4A32" w:rsidRDefault="00E16ED2" w:rsidP="00E16ED2"/>
        </w:tc>
        <w:tc>
          <w:tcPr>
            <w:tcW w:w="3397" w:type="dxa"/>
          </w:tcPr>
          <w:p w14:paraId="2CBE96DB" w14:textId="77777777" w:rsidR="00D475BE" w:rsidRDefault="00D475BE" w:rsidP="00D475BE">
            <w:r>
              <w:t>Internet Flutter documentatie</w:t>
            </w:r>
          </w:p>
          <w:p w14:paraId="28EA17AA" w14:textId="7F9FC071" w:rsidR="009135AB" w:rsidRPr="00AB4A32" w:rsidRDefault="00D475BE" w:rsidP="00D475BE">
            <w:r>
              <w:t>Reader</w:t>
            </w:r>
            <w:r w:rsidRPr="00AB4A32">
              <w:t xml:space="preserve"> </w:t>
            </w:r>
          </w:p>
        </w:tc>
      </w:tr>
      <w:tr w:rsidR="00E16ED2" w14:paraId="1EDB40CF" w14:textId="77777777" w:rsidTr="00E16ED2">
        <w:tc>
          <w:tcPr>
            <w:tcW w:w="1500" w:type="dxa"/>
          </w:tcPr>
          <w:p w14:paraId="43CFD943" w14:textId="77777777" w:rsidR="00E16ED2" w:rsidRDefault="00E16ED2" w:rsidP="00E16ED2">
            <w:r w:rsidRPr="00AB4A32">
              <w:t>4</w:t>
            </w:r>
            <w:r>
              <w:t>.1</w:t>
            </w:r>
          </w:p>
          <w:p w14:paraId="7277764D" w14:textId="4838AF55" w:rsidR="00F92043" w:rsidRPr="00AB4A32" w:rsidRDefault="00E16ED2" w:rsidP="00E16ED2">
            <w:r>
              <w:t>4.2</w:t>
            </w:r>
          </w:p>
        </w:tc>
        <w:tc>
          <w:tcPr>
            <w:tcW w:w="4165" w:type="dxa"/>
          </w:tcPr>
          <w:p w14:paraId="3063DA8D" w14:textId="5A14C21A" w:rsidR="00E16ED2" w:rsidRPr="00AB4A32" w:rsidRDefault="00E524CF" w:rsidP="00E16ED2">
            <w:r>
              <w:t>Eindopdracht</w:t>
            </w:r>
          </w:p>
        </w:tc>
        <w:tc>
          <w:tcPr>
            <w:tcW w:w="3397" w:type="dxa"/>
          </w:tcPr>
          <w:p w14:paraId="2EA6B5A0" w14:textId="77777777" w:rsidR="00D475BE" w:rsidRDefault="00D475BE" w:rsidP="00D475BE">
            <w:r>
              <w:t>Internet Flutter documentatie</w:t>
            </w:r>
          </w:p>
          <w:p w14:paraId="5C1EA636" w14:textId="29F74C9E" w:rsidR="009135AB" w:rsidRPr="00AB4A32" w:rsidRDefault="00D475BE" w:rsidP="00D475BE">
            <w:r>
              <w:t>Reader</w:t>
            </w:r>
            <w:r w:rsidRPr="00AB4A32">
              <w:t xml:space="preserve"> </w:t>
            </w:r>
          </w:p>
        </w:tc>
      </w:tr>
      <w:tr w:rsidR="00E16ED2" w14:paraId="4879ECC3" w14:textId="77777777" w:rsidTr="00E16ED2">
        <w:tc>
          <w:tcPr>
            <w:tcW w:w="1500" w:type="dxa"/>
          </w:tcPr>
          <w:p w14:paraId="63F07087" w14:textId="77777777" w:rsidR="00F92043" w:rsidRDefault="00E524CF" w:rsidP="00E16ED2">
            <w:r>
              <w:t>5.1</w:t>
            </w:r>
          </w:p>
          <w:p w14:paraId="7D4680F7" w14:textId="4D8940DA" w:rsidR="00E524CF" w:rsidRPr="00AB4A32" w:rsidRDefault="00E524CF" w:rsidP="00E16ED2">
            <w:r>
              <w:t>5.2</w:t>
            </w:r>
          </w:p>
        </w:tc>
        <w:tc>
          <w:tcPr>
            <w:tcW w:w="4165" w:type="dxa"/>
          </w:tcPr>
          <w:p w14:paraId="51889AEB" w14:textId="7C40F943" w:rsidR="00E16ED2" w:rsidRPr="00DC26F4" w:rsidRDefault="00E524CF" w:rsidP="00E16ED2">
            <w:pPr>
              <w:rPr>
                <w:lang w:val="en-US"/>
              </w:rPr>
            </w:pPr>
            <w:proofErr w:type="spellStart"/>
            <w:r>
              <w:rPr>
                <w:lang w:val="en-US"/>
              </w:rPr>
              <w:t>Eindopdracht</w:t>
            </w:r>
            <w:proofErr w:type="spellEnd"/>
          </w:p>
        </w:tc>
        <w:tc>
          <w:tcPr>
            <w:tcW w:w="3397" w:type="dxa"/>
          </w:tcPr>
          <w:p w14:paraId="0F43111C" w14:textId="77777777" w:rsidR="00D475BE" w:rsidRDefault="00D475BE" w:rsidP="00D475BE">
            <w:r>
              <w:t>Internet Flutter documentatie</w:t>
            </w:r>
          </w:p>
          <w:p w14:paraId="62FE1509" w14:textId="1F82273B" w:rsidR="009135AB" w:rsidRPr="00DC26F4" w:rsidRDefault="00D475BE" w:rsidP="00D475BE">
            <w:pPr>
              <w:rPr>
                <w:lang w:val="en-US"/>
              </w:rPr>
            </w:pPr>
            <w:r>
              <w:t>Reader</w:t>
            </w:r>
            <w:r w:rsidRPr="00DC26F4">
              <w:rPr>
                <w:lang w:val="en-US"/>
              </w:rPr>
              <w:t xml:space="preserve"> </w:t>
            </w:r>
          </w:p>
        </w:tc>
      </w:tr>
    </w:tbl>
    <w:p w14:paraId="0D50E6EC" w14:textId="77777777" w:rsidR="004E1D33" w:rsidRDefault="004E1D33" w:rsidP="004E1D33"/>
    <w:p w14:paraId="73B7928B" w14:textId="73510B8D" w:rsidR="004E1D33" w:rsidRDefault="004E1D33" w:rsidP="004E1D33">
      <w:pPr>
        <w:pStyle w:val="Kop1"/>
      </w:pPr>
      <w:bookmarkStart w:id="9" w:name="_Toc132134374"/>
      <w:r>
        <w:t>Vanaf hier plek voor onderwijsmateriaal</w:t>
      </w:r>
      <w:bookmarkEnd w:id="9"/>
    </w:p>
    <w:p w14:paraId="647DE225" w14:textId="1351FDD7" w:rsidR="00D4515C" w:rsidRDefault="00D4515C" w:rsidP="00DB4E47">
      <w:r>
        <w:t>Voor de module is een reader beschikbaar. Deze reader wordt gebruik tezamen met de standaard flutter documentatie op internet. Daarnaast bevat de reader een aantal opdrachten waarmee de student de opgedane kennis kan oefenen.</w:t>
      </w:r>
    </w:p>
    <w:p w14:paraId="4C5984D3" w14:textId="77777777" w:rsidR="00EE4FCA" w:rsidRPr="00EE4FCA" w:rsidRDefault="00EE4FCA" w:rsidP="00DB4E47"/>
    <w:sectPr w:rsidR="00EE4FCA" w:rsidRPr="00EE4FCA" w:rsidSect="00DF2219">
      <w:headerReference w:type="even" r:id="rId13"/>
      <w:headerReference w:type="default" r:id="rId14"/>
      <w:footerReference w:type="even" r:id="rId15"/>
      <w:footerReference w:type="default" r:id="rId16"/>
      <w:headerReference w:type="first" r:id="rId17"/>
      <w:footerReference w:type="first" r:id="rId18"/>
      <w:pgSz w:w="11906" w:h="16838"/>
      <w:pgMar w:top="212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C6E35" w14:textId="77777777" w:rsidR="002A51A9" w:rsidRDefault="002A51A9" w:rsidP="00DC5FA9">
      <w:pPr>
        <w:spacing w:after="0" w:line="240" w:lineRule="auto"/>
      </w:pPr>
      <w:r>
        <w:separator/>
      </w:r>
    </w:p>
  </w:endnote>
  <w:endnote w:type="continuationSeparator" w:id="0">
    <w:p w14:paraId="39EC1DCE" w14:textId="77777777" w:rsidR="002A51A9" w:rsidRDefault="002A51A9" w:rsidP="00DC5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A2EA" w14:textId="77777777" w:rsidR="00DC5FA9" w:rsidRPr="00DC5FA9" w:rsidRDefault="00DC5FA9" w:rsidP="00DC5FA9">
    <w:pPr>
      <w:pStyle w:val="Voettekst"/>
      <w:tabs>
        <w:tab w:val="left" w:pos="1134"/>
      </w:tabs>
      <w:rPr>
        <w:sz w:val="16"/>
        <w:szCs w:val="16"/>
      </w:rPr>
    </w:pPr>
    <w:r w:rsidRPr="00DC5FA9">
      <w:rPr>
        <w:sz w:val="16"/>
        <w:szCs w:val="16"/>
      </w:rPr>
      <w:t>Cohort:</w:t>
    </w:r>
    <w:r w:rsidRPr="00DC5FA9">
      <w:rPr>
        <w:sz w:val="16"/>
        <w:szCs w:val="16"/>
      </w:rPr>
      <w:tab/>
      <w:t>2020-2021</w:t>
    </w:r>
  </w:p>
  <w:p w14:paraId="408BBE54" w14:textId="77777777" w:rsidR="00DC5FA9" w:rsidRPr="00DC5FA9" w:rsidRDefault="00DC5FA9" w:rsidP="00DC5FA9">
    <w:pPr>
      <w:pStyle w:val="Voettekst"/>
      <w:tabs>
        <w:tab w:val="left" w:pos="1134"/>
      </w:tabs>
      <w:rPr>
        <w:sz w:val="16"/>
        <w:szCs w:val="16"/>
      </w:rPr>
    </w:pPr>
    <w:r w:rsidRPr="00DC5FA9">
      <w:rPr>
        <w:sz w:val="16"/>
        <w:szCs w:val="16"/>
      </w:rPr>
      <w:t>Versie:</w:t>
    </w:r>
    <w:r w:rsidRPr="00DC5FA9">
      <w:rPr>
        <w:sz w:val="16"/>
        <w:szCs w:val="16"/>
      </w:rPr>
      <w:tab/>
      <w:t>3.1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56193" w14:textId="77777777" w:rsidR="00E91E23" w:rsidRDefault="00E91E2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74E05" w14:textId="4EDCDC0A" w:rsidR="0009753B" w:rsidRPr="0009753B" w:rsidRDefault="002A51A9" w:rsidP="0009753B">
    <w:pPr>
      <w:pStyle w:val="Voettekst"/>
    </w:pPr>
    <w:sdt>
      <w:sdtPr>
        <w:rPr>
          <w:sz w:val="16"/>
          <w:szCs w:val="16"/>
        </w:rPr>
        <w:alias w:val="Titel"/>
        <w:tag w:val=""/>
        <w:id w:val="-1890333797"/>
        <w:placeholder>
          <w:docPart w:val="F297B4EB862C494083C599EC1676F817"/>
        </w:placeholder>
        <w:dataBinding w:prefixMappings="xmlns:ns0='http://purl.org/dc/elements/1.1/' xmlns:ns1='http://schemas.openxmlformats.org/package/2006/metadata/core-properties' " w:xpath="/ns1:coreProperties[1]/ns0:title[1]" w:storeItemID="{6C3C8BC8-F283-45AE-878A-BAB7291924A1}"/>
        <w:text/>
      </w:sdtPr>
      <w:sdtEndPr/>
      <w:sdtContent>
        <w:r w:rsidR="008938B8">
          <w:rPr>
            <w:sz w:val="16"/>
            <w:szCs w:val="16"/>
          </w:rPr>
          <w:t>Mad 2 (duur: 4 weken)</w:t>
        </w:r>
      </w:sdtContent>
    </w:sdt>
    <w:r w:rsidR="004E6415">
      <w:rPr>
        <w:sz w:val="16"/>
        <w:szCs w:val="16"/>
      </w:rPr>
      <w:tab/>
    </w:r>
    <w:r w:rsidR="004E6415">
      <w:rPr>
        <w:sz w:val="16"/>
        <w:szCs w:val="16"/>
      </w:rPr>
      <w:tab/>
    </w:r>
    <w:r w:rsidR="004E6415" w:rsidRPr="000F3A34">
      <w:rPr>
        <w:sz w:val="16"/>
        <w:szCs w:val="16"/>
      </w:rPr>
      <w:t xml:space="preserve">Pagina </w:t>
    </w:r>
    <w:r w:rsidR="004E6415" w:rsidRPr="000F3A34">
      <w:rPr>
        <w:sz w:val="16"/>
        <w:szCs w:val="16"/>
      </w:rPr>
      <w:fldChar w:fldCharType="begin"/>
    </w:r>
    <w:r w:rsidR="004E6415" w:rsidRPr="000F3A34">
      <w:rPr>
        <w:sz w:val="16"/>
        <w:szCs w:val="16"/>
      </w:rPr>
      <w:instrText>PAGE</w:instrText>
    </w:r>
    <w:r w:rsidR="004E6415" w:rsidRPr="000F3A34">
      <w:rPr>
        <w:sz w:val="16"/>
        <w:szCs w:val="16"/>
      </w:rPr>
      <w:fldChar w:fldCharType="separate"/>
    </w:r>
    <w:r w:rsidR="007A229A">
      <w:rPr>
        <w:noProof/>
        <w:sz w:val="16"/>
        <w:szCs w:val="16"/>
      </w:rPr>
      <w:t>2</w:t>
    </w:r>
    <w:r w:rsidR="004E6415" w:rsidRPr="000F3A34">
      <w:rPr>
        <w:sz w:val="16"/>
        <w:szCs w:val="16"/>
      </w:rPr>
      <w:fldChar w:fldCharType="end"/>
    </w:r>
    <w:r w:rsidR="004E6415" w:rsidRPr="000F3A34">
      <w:rPr>
        <w:sz w:val="16"/>
        <w:szCs w:val="16"/>
      </w:rPr>
      <w:t xml:space="preserve"> van </w:t>
    </w:r>
    <w:r w:rsidR="004E6415" w:rsidRPr="000F3A34">
      <w:rPr>
        <w:sz w:val="16"/>
        <w:szCs w:val="16"/>
      </w:rPr>
      <w:fldChar w:fldCharType="begin"/>
    </w:r>
    <w:r w:rsidR="004E6415" w:rsidRPr="000F3A34">
      <w:rPr>
        <w:sz w:val="16"/>
        <w:szCs w:val="16"/>
      </w:rPr>
      <w:instrText>NUMPAGES</w:instrText>
    </w:r>
    <w:r w:rsidR="004E6415" w:rsidRPr="000F3A34">
      <w:rPr>
        <w:sz w:val="16"/>
        <w:szCs w:val="16"/>
      </w:rPr>
      <w:fldChar w:fldCharType="separate"/>
    </w:r>
    <w:r w:rsidR="007A229A">
      <w:rPr>
        <w:noProof/>
        <w:sz w:val="16"/>
        <w:szCs w:val="16"/>
      </w:rPr>
      <w:t>6</w:t>
    </w:r>
    <w:r w:rsidR="004E6415" w:rsidRPr="000F3A34">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C9DA0" w14:textId="77777777" w:rsidR="00DF2219" w:rsidRPr="00DF2219" w:rsidRDefault="00DF2219" w:rsidP="00DF22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01B83" w14:textId="77777777" w:rsidR="002A51A9" w:rsidRDefault="002A51A9" w:rsidP="00DC5FA9">
      <w:pPr>
        <w:spacing w:after="0" w:line="240" w:lineRule="auto"/>
      </w:pPr>
      <w:r>
        <w:separator/>
      </w:r>
    </w:p>
  </w:footnote>
  <w:footnote w:type="continuationSeparator" w:id="0">
    <w:p w14:paraId="2121EF90" w14:textId="77777777" w:rsidR="002A51A9" w:rsidRDefault="002A51A9" w:rsidP="00DC5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44051" w14:textId="77777777" w:rsidR="00E91E23" w:rsidRDefault="00E91E2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971C9" w14:textId="77777777" w:rsidR="0009753B" w:rsidRDefault="0009753B" w:rsidP="0009753B">
    <w:pPr>
      <w:pStyle w:val="Koptekst"/>
    </w:pPr>
    <w:r>
      <w:rPr>
        <w:noProof/>
        <w:lang w:eastAsia="nl-NL"/>
      </w:rPr>
      <w:drawing>
        <wp:anchor distT="0" distB="0" distL="114300" distR="114300" simplePos="0" relativeHeight="251662336" behindDoc="1" locked="0" layoutInCell="1" allowOverlap="1" wp14:anchorId="60FC8AE1" wp14:editId="5368C363">
          <wp:simplePos x="0" y="0"/>
          <wp:positionH relativeFrom="page">
            <wp:align>center</wp:align>
          </wp:positionH>
          <wp:positionV relativeFrom="paragraph">
            <wp:posOffset>-449580</wp:posOffset>
          </wp:positionV>
          <wp:extent cx="7555464" cy="127883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464" cy="12788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E3EC5" w14:textId="77777777" w:rsidR="00E91E23" w:rsidRDefault="00E91E2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E68A2"/>
    <w:multiLevelType w:val="hybridMultilevel"/>
    <w:tmpl w:val="B3EAB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195EFD"/>
    <w:multiLevelType w:val="hybridMultilevel"/>
    <w:tmpl w:val="8FAE82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5FE475B"/>
    <w:multiLevelType w:val="hybridMultilevel"/>
    <w:tmpl w:val="4BB0F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D8B43B2"/>
    <w:multiLevelType w:val="hybridMultilevel"/>
    <w:tmpl w:val="A7223D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B9D7A79"/>
    <w:multiLevelType w:val="hybridMultilevel"/>
    <w:tmpl w:val="B192C7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78924289"/>
    <w:multiLevelType w:val="hybridMultilevel"/>
    <w:tmpl w:val="92B6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DE5"/>
    <w:rsid w:val="000217C6"/>
    <w:rsid w:val="00024FE3"/>
    <w:rsid w:val="0006684C"/>
    <w:rsid w:val="0009753B"/>
    <w:rsid w:val="000F3A34"/>
    <w:rsid w:val="00100915"/>
    <w:rsid w:val="0018124D"/>
    <w:rsid w:val="001D0E8D"/>
    <w:rsid w:val="002946E4"/>
    <w:rsid w:val="002A51A9"/>
    <w:rsid w:val="0030679A"/>
    <w:rsid w:val="0037492C"/>
    <w:rsid w:val="00377EE7"/>
    <w:rsid w:val="003E0DC9"/>
    <w:rsid w:val="004E1D33"/>
    <w:rsid w:val="004E6415"/>
    <w:rsid w:val="00501864"/>
    <w:rsid w:val="005821BE"/>
    <w:rsid w:val="00635821"/>
    <w:rsid w:val="006424DD"/>
    <w:rsid w:val="006A6164"/>
    <w:rsid w:val="006E6981"/>
    <w:rsid w:val="0071525D"/>
    <w:rsid w:val="00781F97"/>
    <w:rsid w:val="007A229A"/>
    <w:rsid w:val="007C5CED"/>
    <w:rsid w:val="008938B8"/>
    <w:rsid w:val="008A7548"/>
    <w:rsid w:val="008F3683"/>
    <w:rsid w:val="009135AB"/>
    <w:rsid w:val="00934827"/>
    <w:rsid w:val="00943531"/>
    <w:rsid w:val="009651B8"/>
    <w:rsid w:val="009B33C0"/>
    <w:rsid w:val="009F3DE5"/>
    <w:rsid w:val="00A07265"/>
    <w:rsid w:val="00A53AF9"/>
    <w:rsid w:val="00A96A93"/>
    <w:rsid w:val="00AD30DE"/>
    <w:rsid w:val="00BA7771"/>
    <w:rsid w:val="00BD554C"/>
    <w:rsid w:val="00C22684"/>
    <w:rsid w:val="00C37AB8"/>
    <w:rsid w:val="00C7271C"/>
    <w:rsid w:val="00CB435A"/>
    <w:rsid w:val="00CF727F"/>
    <w:rsid w:val="00CF7712"/>
    <w:rsid w:val="00D03DFA"/>
    <w:rsid w:val="00D25912"/>
    <w:rsid w:val="00D4515C"/>
    <w:rsid w:val="00D475BE"/>
    <w:rsid w:val="00D870F9"/>
    <w:rsid w:val="00DB4E47"/>
    <w:rsid w:val="00DC5FA9"/>
    <w:rsid w:val="00DD0316"/>
    <w:rsid w:val="00DF2219"/>
    <w:rsid w:val="00DF5051"/>
    <w:rsid w:val="00E045D4"/>
    <w:rsid w:val="00E13792"/>
    <w:rsid w:val="00E16ED2"/>
    <w:rsid w:val="00E524CF"/>
    <w:rsid w:val="00E91E23"/>
    <w:rsid w:val="00EA1C9C"/>
    <w:rsid w:val="00EC3EDA"/>
    <w:rsid w:val="00EE4FCA"/>
    <w:rsid w:val="00F01DC6"/>
    <w:rsid w:val="00F1480F"/>
    <w:rsid w:val="00F73DD5"/>
    <w:rsid w:val="00F92043"/>
    <w:rsid w:val="00FB2E7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BABB3"/>
  <w15:chartTrackingRefBased/>
  <w15:docId w15:val="{D2201350-7DB4-4F90-9122-F13B9A09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475BE"/>
    <w:rPr>
      <w:rFonts w:ascii="Trebuchet MS" w:hAnsi="Trebuchet MS"/>
    </w:rPr>
  </w:style>
  <w:style w:type="paragraph" w:styleId="Kop1">
    <w:name w:val="heading 1"/>
    <w:basedOn w:val="Standaard"/>
    <w:next w:val="Standaard"/>
    <w:link w:val="Kop1Char"/>
    <w:uiPriority w:val="9"/>
    <w:qFormat/>
    <w:rsid w:val="000F3A34"/>
    <w:pPr>
      <w:keepNext/>
      <w:keepLines/>
      <w:spacing w:before="240" w:after="0"/>
      <w:outlineLvl w:val="0"/>
    </w:pPr>
    <w:rPr>
      <w:rFonts w:eastAsiaTheme="majorEastAsia" w:cstheme="majorBidi"/>
      <w:b/>
      <w:color w:val="240C74"/>
      <w:sz w:val="32"/>
      <w:szCs w:val="32"/>
    </w:rPr>
  </w:style>
  <w:style w:type="paragraph" w:styleId="Kop2">
    <w:name w:val="heading 2"/>
    <w:basedOn w:val="Standaard"/>
    <w:next w:val="Standaard"/>
    <w:link w:val="Kop2Char"/>
    <w:uiPriority w:val="9"/>
    <w:unhideWhenUsed/>
    <w:qFormat/>
    <w:rsid w:val="000F3A34"/>
    <w:pPr>
      <w:keepNext/>
      <w:keepLines/>
      <w:spacing w:before="40" w:after="0"/>
      <w:outlineLvl w:val="1"/>
    </w:pPr>
    <w:rPr>
      <w:rFonts w:eastAsiaTheme="majorEastAsia" w:cstheme="majorBidi"/>
      <w:color w:val="240C74"/>
      <w:sz w:val="26"/>
      <w:szCs w:val="26"/>
    </w:rPr>
  </w:style>
  <w:style w:type="paragraph" w:styleId="Kop3">
    <w:name w:val="heading 3"/>
    <w:basedOn w:val="Standaard"/>
    <w:next w:val="Standaard"/>
    <w:link w:val="Kop3Char"/>
    <w:uiPriority w:val="9"/>
    <w:unhideWhenUsed/>
    <w:qFormat/>
    <w:rsid w:val="000F3A34"/>
    <w:pPr>
      <w:keepNext/>
      <w:keepLines/>
      <w:spacing w:before="40" w:after="0"/>
      <w:outlineLvl w:val="2"/>
    </w:pPr>
    <w:rPr>
      <w:rFonts w:eastAsiaTheme="majorEastAsia" w:cstheme="majorBidi"/>
      <w:color w:val="240C74"/>
      <w:sz w:val="24"/>
      <w:szCs w:val="24"/>
    </w:rPr>
  </w:style>
  <w:style w:type="paragraph" w:styleId="Kop4">
    <w:name w:val="heading 4"/>
    <w:basedOn w:val="Standaard"/>
    <w:next w:val="Standaard"/>
    <w:link w:val="Kop4Char"/>
    <w:uiPriority w:val="9"/>
    <w:unhideWhenUsed/>
    <w:qFormat/>
    <w:rsid w:val="004E6415"/>
    <w:pPr>
      <w:keepNext/>
      <w:keepLines/>
      <w:spacing w:before="40" w:after="0"/>
      <w:outlineLvl w:val="3"/>
    </w:pPr>
    <w:rPr>
      <w:rFonts w:asciiTheme="majorHAnsi" w:eastAsiaTheme="majorEastAsia" w:hAnsiTheme="majorHAnsi" w:cstheme="majorBidi"/>
      <w:i/>
      <w:iCs/>
      <w:color w:val="B7007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C5FA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C5FA9"/>
  </w:style>
  <w:style w:type="paragraph" w:styleId="Voettekst">
    <w:name w:val="footer"/>
    <w:basedOn w:val="Standaard"/>
    <w:link w:val="VoettekstChar"/>
    <w:uiPriority w:val="99"/>
    <w:unhideWhenUsed/>
    <w:rsid w:val="00DC5FA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C5FA9"/>
  </w:style>
  <w:style w:type="paragraph" w:styleId="Titel">
    <w:name w:val="Title"/>
    <w:basedOn w:val="Standaard"/>
    <w:next w:val="Standaard"/>
    <w:link w:val="TitelChar"/>
    <w:uiPriority w:val="10"/>
    <w:qFormat/>
    <w:rsid w:val="001D0E8D"/>
    <w:pPr>
      <w:spacing w:after="0" w:line="240" w:lineRule="auto"/>
      <w:contextualSpacing/>
    </w:pPr>
    <w:rPr>
      <w:rFonts w:eastAsiaTheme="majorEastAsia" w:cstheme="majorBidi"/>
      <w:color w:val="240C74"/>
      <w:spacing w:val="-10"/>
      <w:kern w:val="28"/>
      <w:sz w:val="40"/>
      <w:szCs w:val="56"/>
    </w:rPr>
  </w:style>
  <w:style w:type="character" w:customStyle="1" w:styleId="TitelChar">
    <w:name w:val="Titel Char"/>
    <w:basedOn w:val="Standaardalinea-lettertype"/>
    <w:link w:val="Titel"/>
    <w:uiPriority w:val="10"/>
    <w:rsid w:val="001D0E8D"/>
    <w:rPr>
      <w:rFonts w:ascii="Trebuchet MS" w:eastAsiaTheme="majorEastAsia" w:hAnsi="Trebuchet MS" w:cstheme="majorBidi"/>
      <w:color w:val="240C74"/>
      <w:spacing w:val="-10"/>
      <w:kern w:val="28"/>
      <w:sz w:val="40"/>
      <w:szCs w:val="56"/>
    </w:rPr>
  </w:style>
  <w:style w:type="paragraph" w:styleId="Ondertitel">
    <w:name w:val="Subtitle"/>
    <w:basedOn w:val="Standaard"/>
    <w:next w:val="Standaard"/>
    <w:link w:val="OndertitelChar"/>
    <w:uiPriority w:val="11"/>
    <w:qFormat/>
    <w:rsid w:val="00DC5FA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C5FA9"/>
    <w:rPr>
      <w:rFonts w:eastAsiaTheme="minorEastAsia"/>
      <w:color w:val="5A5A5A" w:themeColor="text1" w:themeTint="A5"/>
      <w:spacing w:val="15"/>
    </w:rPr>
  </w:style>
  <w:style w:type="character" w:styleId="Tekstvantijdelijkeaanduiding">
    <w:name w:val="Placeholder Text"/>
    <w:basedOn w:val="Standaardalinea-lettertype"/>
    <w:uiPriority w:val="99"/>
    <w:semiHidden/>
    <w:rsid w:val="00DC5FA9"/>
    <w:rPr>
      <w:color w:val="808080"/>
    </w:rPr>
  </w:style>
  <w:style w:type="character" w:customStyle="1" w:styleId="Kop1Char">
    <w:name w:val="Kop 1 Char"/>
    <w:basedOn w:val="Standaardalinea-lettertype"/>
    <w:link w:val="Kop1"/>
    <w:uiPriority w:val="9"/>
    <w:rsid w:val="000F3A34"/>
    <w:rPr>
      <w:rFonts w:ascii="Trebuchet MS" w:eastAsiaTheme="majorEastAsia" w:hAnsi="Trebuchet MS" w:cstheme="majorBidi"/>
      <w:b/>
      <w:color w:val="240C74"/>
      <w:sz w:val="32"/>
      <w:szCs w:val="32"/>
    </w:rPr>
  </w:style>
  <w:style w:type="character" w:customStyle="1" w:styleId="Kop2Char">
    <w:name w:val="Kop 2 Char"/>
    <w:basedOn w:val="Standaardalinea-lettertype"/>
    <w:link w:val="Kop2"/>
    <w:uiPriority w:val="9"/>
    <w:rsid w:val="000F3A34"/>
    <w:rPr>
      <w:rFonts w:ascii="Trebuchet MS" w:eastAsiaTheme="majorEastAsia" w:hAnsi="Trebuchet MS" w:cstheme="majorBidi"/>
      <w:color w:val="240C74"/>
      <w:sz w:val="26"/>
      <w:szCs w:val="26"/>
    </w:rPr>
  </w:style>
  <w:style w:type="character" w:customStyle="1" w:styleId="Kop3Char">
    <w:name w:val="Kop 3 Char"/>
    <w:basedOn w:val="Standaardalinea-lettertype"/>
    <w:link w:val="Kop3"/>
    <w:uiPriority w:val="9"/>
    <w:rsid w:val="000F3A34"/>
    <w:rPr>
      <w:rFonts w:ascii="Trebuchet MS" w:eastAsiaTheme="majorEastAsia" w:hAnsi="Trebuchet MS" w:cstheme="majorBidi"/>
      <w:color w:val="240C74"/>
      <w:sz w:val="24"/>
      <w:szCs w:val="24"/>
    </w:rPr>
  </w:style>
  <w:style w:type="paragraph" w:styleId="Geenafstand">
    <w:name w:val="No Spacing"/>
    <w:uiPriority w:val="1"/>
    <w:qFormat/>
    <w:rsid w:val="000F3A34"/>
    <w:pPr>
      <w:spacing w:after="0" w:line="240" w:lineRule="auto"/>
    </w:pPr>
    <w:rPr>
      <w:rFonts w:ascii="Trebuchet MS" w:hAnsi="Trebuchet MS"/>
    </w:rPr>
  </w:style>
  <w:style w:type="paragraph" w:styleId="Inhopg1">
    <w:name w:val="toc 1"/>
    <w:basedOn w:val="Standaard"/>
    <w:next w:val="Standaard"/>
    <w:autoRedefine/>
    <w:uiPriority w:val="39"/>
    <w:unhideWhenUsed/>
    <w:rsid w:val="000F3A34"/>
    <w:pPr>
      <w:spacing w:after="100"/>
    </w:pPr>
  </w:style>
  <w:style w:type="table" w:styleId="Tabelraster">
    <w:name w:val="Table Grid"/>
    <w:basedOn w:val="Standaardtabel"/>
    <w:uiPriority w:val="39"/>
    <w:rsid w:val="00FB2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jsttabel3-Accent5">
    <w:name w:val="List Table 3 Accent 5"/>
    <w:basedOn w:val="Standaardtabel"/>
    <w:uiPriority w:val="48"/>
    <w:rsid w:val="00FB2E7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Summa-Tabelhorizontaal">
    <w:name w:val="Summa-Tabel_horizontaal"/>
    <w:basedOn w:val="Standaardtabel"/>
    <w:uiPriority w:val="99"/>
    <w:rsid w:val="00C37AB8"/>
    <w:pPr>
      <w:spacing w:after="0" w:line="240" w:lineRule="auto"/>
    </w:pPr>
    <w:rPr>
      <w:rFonts w:ascii="Trebuchet MS" w:hAnsi="Trebuchet MS"/>
    </w:rPr>
    <w:tblPr>
      <w:tblBorders>
        <w:top w:val="single" w:sz="4" w:space="0" w:color="240C74"/>
        <w:left w:val="single" w:sz="4" w:space="0" w:color="240C74"/>
        <w:bottom w:val="single" w:sz="4" w:space="0" w:color="240C74"/>
        <w:right w:val="single" w:sz="4" w:space="0" w:color="240C74"/>
        <w:insideH w:val="single" w:sz="4" w:space="0" w:color="240C74"/>
        <w:insideV w:val="single" w:sz="4" w:space="0" w:color="240C74"/>
      </w:tblBorders>
    </w:tblPr>
    <w:tcPr>
      <w:shd w:val="clear" w:color="auto" w:fill="auto"/>
    </w:tcPr>
    <w:tblStylePr w:type="firstRow">
      <w:rPr>
        <w:b/>
      </w:rPr>
      <w:tblPr/>
      <w:tcPr>
        <w:tcBorders>
          <w:insideH w:val="nil"/>
          <w:insideV w:val="single" w:sz="4" w:space="0" w:color="FFFFFF" w:themeColor="background1"/>
        </w:tcBorders>
        <w:shd w:val="clear" w:color="auto" w:fill="240C74"/>
      </w:tcPr>
    </w:tblStylePr>
  </w:style>
  <w:style w:type="paragraph" w:styleId="Normaalweb">
    <w:name w:val="Normal (Web)"/>
    <w:basedOn w:val="Standaard"/>
    <w:uiPriority w:val="99"/>
    <w:semiHidden/>
    <w:unhideWhenUsed/>
    <w:rsid w:val="00100915"/>
    <w:pPr>
      <w:spacing w:before="100" w:beforeAutospacing="1" w:after="100" w:afterAutospacing="1" w:line="240" w:lineRule="auto"/>
    </w:pPr>
    <w:rPr>
      <w:rFonts w:ascii="Times New Roman" w:eastAsia="Times New Roman" w:hAnsi="Times New Roman" w:cs="Times New Roman"/>
      <w:sz w:val="24"/>
      <w:szCs w:val="24"/>
      <w:lang w:eastAsia="nl-NL"/>
    </w:rPr>
  </w:style>
  <w:style w:type="table" w:customStyle="1" w:styleId="Summa-Tabelverticaal">
    <w:name w:val="Summa-Tabel_verticaal"/>
    <w:basedOn w:val="Standaardtabel"/>
    <w:uiPriority w:val="99"/>
    <w:rsid w:val="004E1D33"/>
    <w:pPr>
      <w:spacing w:after="0" w:line="240" w:lineRule="auto"/>
    </w:pPr>
    <w:tblPr>
      <w:tblBorders>
        <w:top w:val="single" w:sz="4" w:space="0" w:color="240C74"/>
        <w:left w:val="single" w:sz="4" w:space="0" w:color="240C74"/>
        <w:bottom w:val="single" w:sz="4" w:space="0" w:color="240C74"/>
        <w:right w:val="single" w:sz="4" w:space="0" w:color="240C74"/>
        <w:insideH w:val="single" w:sz="4" w:space="0" w:color="240C74"/>
        <w:insideV w:val="single" w:sz="4" w:space="0" w:color="240C74"/>
      </w:tblBorders>
    </w:tblPr>
    <w:tblStylePr w:type="firstRow">
      <w:rPr>
        <w:b w:val="0"/>
      </w:rPr>
    </w:tblStylePr>
    <w:tblStylePr w:type="firstCol">
      <w:rPr>
        <w:b/>
      </w:rPr>
      <w:tblPr/>
      <w:tcPr>
        <w:tcBorders>
          <w:insideH w:val="single" w:sz="4" w:space="0" w:color="FFFFFF" w:themeColor="background1"/>
          <w:insideV w:val="nil"/>
        </w:tcBorders>
        <w:shd w:val="clear" w:color="auto" w:fill="240C74"/>
      </w:tcPr>
    </w:tblStylePr>
  </w:style>
  <w:style w:type="paragraph" w:styleId="Inhopg2">
    <w:name w:val="toc 2"/>
    <w:basedOn w:val="Standaard"/>
    <w:next w:val="Standaard"/>
    <w:autoRedefine/>
    <w:uiPriority w:val="39"/>
    <w:unhideWhenUsed/>
    <w:rsid w:val="004E6415"/>
    <w:pPr>
      <w:spacing w:after="100"/>
      <w:ind w:left="220"/>
    </w:pPr>
  </w:style>
  <w:style w:type="character" w:customStyle="1" w:styleId="Kop4Char">
    <w:name w:val="Kop 4 Char"/>
    <w:basedOn w:val="Standaardalinea-lettertype"/>
    <w:link w:val="Kop4"/>
    <w:uiPriority w:val="9"/>
    <w:rsid w:val="004E6415"/>
    <w:rPr>
      <w:rFonts w:asciiTheme="majorHAnsi" w:eastAsiaTheme="majorEastAsia" w:hAnsiTheme="majorHAnsi" w:cstheme="majorBidi"/>
      <w:i/>
      <w:iCs/>
      <w:color w:val="B70075" w:themeColor="accent1" w:themeShade="BF"/>
    </w:rPr>
  </w:style>
  <w:style w:type="paragraph" w:styleId="Lijstalinea">
    <w:name w:val="List Paragraph"/>
    <w:basedOn w:val="Standaard"/>
    <w:uiPriority w:val="34"/>
    <w:qFormat/>
    <w:rsid w:val="00DB4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80900">
      <w:bodyDiv w:val="1"/>
      <w:marLeft w:val="0"/>
      <w:marRight w:val="0"/>
      <w:marTop w:val="0"/>
      <w:marBottom w:val="0"/>
      <w:divBdr>
        <w:top w:val="none" w:sz="0" w:space="0" w:color="auto"/>
        <w:left w:val="none" w:sz="0" w:space="0" w:color="auto"/>
        <w:bottom w:val="none" w:sz="0" w:space="0" w:color="auto"/>
        <w:right w:val="none" w:sz="0" w:space="0" w:color="auto"/>
      </w:divBdr>
    </w:div>
    <w:div w:id="129028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tudiejaar%202022-2023\Mad1\Sjabloon_S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FB3C9727FD47B8BA3306C3F4E40F33"/>
        <w:category>
          <w:name w:val="Algemeen"/>
          <w:gallery w:val="placeholder"/>
        </w:category>
        <w:types>
          <w:type w:val="bbPlcHdr"/>
        </w:types>
        <w:behaviors>
          <w:behavior w:val="content"/>
        </w:behaviors>
        <w:guid w:val="{124DF9DD-71B6-444F-84F3-3111D0896583}"/>
      </w:docPartPr>
      <w:docPartBody>
        <w:p w:rsidR="008B1056" w:rsidRDefault="00E16BF7">
          <w:pPr>
            <w:pStyle w:val="4AFB3C9727FD47B8BA3306C3F4E40F33"/>
          </w:pPr>
          <w:r w:rsidRPr="000D2B85">
            <w:rPr>
              <w:rStyle w:val="Tekstvantijdelijkeaanduiding"/>
            </w:rPr>
            <w:t>[Titel]</w:t>
          </w:r>
        </w:p>
      </w:docPartBody>
    </w:docPart>
    <w:docPart>
      <w:docPartPr>
        <w:name w:val="F297B4EB862C494083C599EC1676F817"/>
        <w:category>
          <w:name w:val="Algemeen"/>
          <w:gallery w:val="placeholder"/>
        </w:category>
        <w:types>
          <w:type w:val="bbPlcHdr"/>
        </w:types>
        <w:behaviors>
          <w:behavior w:val="content"/>
        </w:behaviors>
        <w:guid w:val="{20447FD9-5475-4D71-B4D6-DA859C18D78C}"/>
      </w:docPartPr>
      <w:docPartBody>
        <w:p w:rsidR="008B1056" w:rsidRDefault="00E16BF7">
          <w:pPr>
            <w:pStyle w:val="F297B4EB862C494083C599EC1676F817"/>
          </w:pPr>
          <w:r w:rsidRPr="000D2B85">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F7"/>
    <w:rsid w:val="00090573"/>
    <w:rsid w:val="000B5CC4"/>
    <w:rsid w:val="003F655D"/>
    <w:rsid w:val="00576974"/>
    <w:rsid w:val="008B1056"/>
    <w:rsid w:val="009974AC"/>
    <w:rsid w:val="009B4EF8"/>
    <w:rsid w:val="00CA2A02"/>
    <w:rsid w:val="00E16B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4AFB3C9727FD47B8BA3306C3F4E40F33">
    <w:name w:val="4AFB3C9727FD47B8BA3306C3F4E40F33"/>
  </w:style>
  <w:style w:type="paragraph" w:customStyle="1" w:styleId="F297B4EB862C494083C599EC1676F817">
    <w:name w:val="F297B4EB862C494083C599EC1676F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SummaICT">
      <a:dk1>
        <a:sysClr val="windowText" lastClr="000000"/>
      </a:dk1>
      <a:lt1>
        <a:sysClr val="window" lastClr="FFFFFF"/>
      </a:lt1>
      <a:dk2>
        <a:srgbClr val="240C74"/>
      </a:dk2>
      <a:lt2>
        <a:srgbClr val="FFFFFF"/>
      </a:lt2>
      <a:accent1>
        <a:srgbClr val="F5009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6FC4C5AE2CF14AB54CA773555C165F" ma:contentTypeVersion="17" ma:contentTypeDescription="Een nieuw document maken." ma:contentTypeScope="" ma:versionID="7aab4517eee87cf94cb18d196148268b">
  <xsd:schema xmlns:xsd="http://www.w3.org/2001/XMLSchema" xmlns:xs="http://www.w3.org/2001/XMLSchema" xmlns:p="http://schemas.microsoft.com/office/2006/metadata/properties" xmlns:ns2="8080ec7b-137d-4b2b-8202-cb5e347ff6ee" xmlns:ns3="2d4b358f-e1ee-4cc5-a434-24ba8242ee17" targetNamespace="http://schemas.microsoft.com/office/2006/metadata/properties" ma:root="true" ma:fieldsID="f75fa2186491e33ac868ae52e26975d8" ns2:_="" ns3:_="">
    <xsd:import namespace="8080ec7b-137d-4b2b-8202-cb5e347ff6ee"/>
    <xsd:import namespace="2d4b358f-e1ee-4cc5-a434-24ba8242ee17"/>
    <xsd:element name="properties">
      <xsd:complexType>
        <xsd:sequence>
          <xsd:element name="documentManagement">
            <xsd:complexType>
              <xsd:all>
                <xsd:element ref="ns2:MediaServiceMetadata" minOccurs="0"/>
                <xsd:element ref="ns2:MediaServiceFastMetadata" minOccurs="0"/>
                <xsd:element ref="ns2:b9l9"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0ec7b-137d-4b2b-8202-cb5e347ff6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b9l9" ma:index="10" nillable="true" ma:displayName="Persoon of groep" ma:list="UserInfo" ma:internalName="b9l9">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4b358f-e1ee-4cc5-a434-24ba8242ee17"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TaxCatchAll" ma:index="21" nillable="true" ma:displayName="Taxonomy Catch All Column" ma:hidden="true" ma:list="{beb41270-c2c3-424e-9a8e-0dad60fe94a0}" ma:internalName="TaxCatchAll" ma:showField="CatchAllData" ma:web="2d4b358f-e1ee-4cc5-a434-24ba8242ee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9l9 xmlns="8080ec7b-137d-4b2b-8202-cb5e347ff6ee">
      <UserInfo>
        <DisplayName/>
        <AccountId xsi:nil="true"/>
        <AccountType/>
      </UserInfo>
    </b9l9>
    <TaxCatchAll xmlns="2d4b358f-e1ee-4cc5-a434-24ba8242ee17" xsi:nil="true"/>
    <lcf76f155ced4ddcb4097134ff3c332f xmlns="8080ec7b-137d-4b2b-8202-cb5e347ff6e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3F000-62D4-45A8-935C-6F17C5277845}">
  <ds:schemaRefs>
    <ds:schemaRef ds:uri="http://schemas.microsoft.com/sharepoint/v3/contenttype/forms"/>
  </ds:schemaRefs>
</ds:datastoreItem>
</file>

<file path=customXml/itemProps2.xml><?xml version="1.0" encoding="utf-8"?>
<ds:datastoreItem xmlns:ds="http://schemas.openxmlformats.org/officeDocument/2006/customXml" ds:itemID="{EFF46811-1A0D-4C04-8D03-290517B6E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80ec7b-137d-4b2b-8202-cb5e347ff6ee"/>
    <ds:schemaRef ds:uri="2d4b358f-e1ee-4cc5-a434-24ba8242ee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141B1E-5456-4F32-91CB-AF6134149D18}">
  <ds:schemaRefs>
    <ds:schemaRef ds:uri="http://schemas.microsoft.com/office/2006/metadata/properties"/>
    <ds:schemaRef ds:uri="http://schemas.microsoft.com/office/infopath/2007/PartnerControls"/>
    <ds:schemaRef ds:uri="8080ec7b-137d-4b2b-8202-cb5e347ff6ee"/>
    <ds:schemaRef ds:uri="2d4b358f-e1ee-4cc5-a434-24ba8242ee17"/>
  </ds:schemaRefs>
</ds:datastoreItem>
</file>

<file path=customXml/itemProps4.xml><?xml version="1.0" encoding="utf-8"?>
<ds:datastoreItem xmlns:ds="http://schemas.openxmlformats.org/officeDocument/2006/customXml" ds:itemID="{4B4155CB-32D5-4765-A06B-82EAD3AC3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Sjabloon_SH.dotx</Template>
  <TotalTime>56</TotalTime>
  <Pages>4</Pages>
  <Words>395</Words>
  <Characters>2178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Mad 2 (duur: 4 weken)</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 2 (duur: 4 weken)</dc:title>
  <dc:subject/>
  <dc:creator>Buenen, Stef</dc:creator>
  <cp:keywords/>
  <dc:description/>
  <cp:lastModifiedBy>Buenen, Stef</cp:lastModifiedBy>
  <cp:revision>30</cp:revision>
  <dcterms:created xsi:type="dcterms:W3CDTF">2023-01-08T19:34:00Z</dcterms:created>
  <dcterms:modified xsi:type="dcterms:W3CDTF">2023-04-11T17:39:00Z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0x010100D46FC4C5AE2CF14AB54CA773555C165F</vt:lpwstr>
  </property>
  <property fmtid="{D5CDD505-2E9C-101B-9397-08002B2CF9AE}" pid="3" name="MediaServiceImageTags">
    <vt:lpwstr/>
  </property>
</Properties>
</file>