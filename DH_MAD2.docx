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B5DEB" w14:textId="77777777" w:rsidR="00DC5FA9" w:rsidRDefault="00DC5FA9"/>
    <w:p w14:paraId="397ED471" w14:textId="77777777" w:rsidR="00DC5FA9" w:rsidRDefault="00DC5FA9"/>
    <w:p w14:paraId="51A8C53F" w14:textId="77777777" w:rsidR="00DC5FA9" w:rsidRDefault="00DC5FA9">
      <w:r>
        <w:rPr>
          <w:noProof/>
          <w:lang w:eastAsia="nl-NL"/>
        </w:rPr>
        <w:drawing>
          <wp:anchor distT="0" distB="0" distL="114300" distR="114300" simplePos="0" relativeHeight="251659264" behindDoc="0" locked="0" layoutInCell="1" allowOverlap="1" wp14:anchorId="00FE3271" wp14:editId="32E1D119">
            <wp:simplePos x="0" y="0"/>
            <wp:positionH relativeFrom="margin">
              <wp:align>center</wp:align>
            </wp:positionH>
            <wp:positionV relativeFrom="paragraph">
              <wp:posOffset>314555</wp:posOffset>
            </wp:positionV>
            <wp:extent cx="7902600" cy="3352038"/>
            <wp:effectExtent l="0" t="0" r="3175" b="1270"/>
            <wp:wrapNone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2600" cy="335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3E5B1" w14:textId="77777777" w:rsidR="00DC5FA9" w:rsidRDefault="00DC5FA9"/>
    <w:p w14:paraId="74AF8F0A" w14:textId="77777777" w:rsidR="00DC5FA9" w:rsidRDefault="00DC5FA9"/>
    <w:p w14:paraId="0E0F6760" w14:textId="77777777" w:rsidR="00DC5FA9" w:rsidRDefault="00DC5FA9"/>
    <w:p w14:paraId="7FFD8159" w14:textId="77777777" w:rsidR="00DC5FA9" w:rsidRDefault="00DC5FA9"/>
    <w:p w14:paraId="3B582B5E" w14:textId="77777777" w:rsidR="00DC5FA9" w:rsidRDefault="00DC5FA9"/>
    <w:p w14:paraId="40848EB0" w14:textId="77777777" w:rsidR="00DC5FA9" w:rsidRDefault="00DC5FA9"/>
    <w:p w14:paraId="3862D21A" w14:textId="77777777" w:rsidR="00DC5FA9" w:rsidRDefault="00DC5FA9"/>
    <w:p w14:paraId="4222F2F5" w14:textId="77777777" w:rsidR="00DC5FA9" w:rsidRDefault="00DC5FA9"/>
    <w:p w14:paraId="51CF6DBB" w14:textId="77777777" w:rsidR="00DC5FA9" w:rsidRDefault="00DC5FA9"/>
    <w:p w14:paraId="1DB178C6" w14:textId="77777777" w:rsidR="00DC5FA9" w:rsidRDefault="00DC5FA9"/>
    <w:p w14:paraId="3C73159A" w14:textId="77777777" w:rsidR="00DC5FA9" w:rsidRDefault="00DC5FA9"/>
    <w:p w14:paraId="26108E56" w14:textId="77777777" w:rsidR="00DC5FA9" w:rsidRDefault="00DC5FA9"/>
    <w:p w14:paraId="64314777" w14:textId="77777777" w:rsidR="00DC5FA9" w:rsidRDefault="00DC5FA9"/>
    <w:sdt>
      <w:sdtPr>
        <w:alias w:val="Titel"/>
        <w:tag w:val=""/>
        <w:id w:val="-588545502"/>
        <w:placeholder>
          <w:docPart w:val="C7C9304C43D54F54B7AB555D26EBFAA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18F9258" w14:textId="77777777" w:rsidR="00DC5FA9" w:rsidRDefault="006C613A" w:rsidP="00DC5FA9">
          <w:pPr>
            <w:pStyle w:val="Titel"/>
          </w:pPr>
          <w:r>
            <w:t>MAD1</w:t>
          </w:r>
        </w:p>
      </w:sdtContent>
    </w:sdt>
    <w:p w14:paraId="0BEE2C50" w14:textId="77777777" w:rsidR="00DC5FA9" w:rsidRPr="009C070A" w:rsidRDefault="009C070A">
      <w:pPr>
        <w:rPr>
          <w:rStyle w:val="Intensieveverwijzing"/>
        </w:rPr>
      </w:pPr>
      <w:r w:rsidRPr="009C070A">
        <w:rPr>
          <w:rStyle w:val="Intensieveverwijzing"/>
        </w:rPr>
        <w:t>Docentenhandleiding</w:t>
      </w:r>
      <w:r w:rsidR="00DC5FA9" w:rsidRPr="009C070A">
        <w:rPr>
          <w:rStyle w:val="Intensieveverwijzing"/>
        </w:rPr>
        <w:br w:type="page"/>
      </w:r>
    </w:p>
    <w:p w14:paraId="687DDD5A" w14:textId="77777777" w:rsidR="00DC5FA9" w:rsidRDefault="00DC5FA9">
      <w:pPr>
        <w:sectPr w:rsidR="00DC5FA9" w:rsidSect="001D0E8D">
          <w:footerReference w:type="first" r:id="rId1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3FA1C60C" w14:textId="77777777" w:rsidR="00DC5FA9" w:rsidRPr="000F3A34" w:rsidRDefault="000F3A34">
      <w:pPr>
        <w:rPr>
          <w:b/>
          <w:bCs/>
          <w:color w:val="240C74"/>
        </w:rPr>
      </w:pPr>
      <w:r w:rsidRPr="000F3A34">
        <w:rPr>
          <w:b/>
          <w:bCs/>
          <w:color w:val="240C74"/>
          <w:sz w:val="32"/>
          <w:szCs w:val="32"/>
        </w:rPr>
        <w:lastRenderedPageBreak/>
        <w:t>Inhoudsopgave</w:t>
      </w:r>
    </w:p>
    <w:p w14:paraId="3C3799F8" w14:textId="77777777" w:rsidR="00F33043" w:rsidRDefault="000F3A34">
      <w:pPr>
        <w:pStyle w:val="Inhopg1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="00F33043">
        <w:rPr>
          <w:noProof/>
        </w:rPr>
        <w:t>Planning</w:t>
      </w:r>
      <w:r w:rsidR="00F33043">
        <w:rPr>
          <w:noProof/>
        </w:rPr>
        <w:tab/>
      </w:r>
      <w:r w:rsidR="00F33043">
        <w:rPr>
          <w:noProof/>
        </w:rPr>
        <w:fldChar w:fldCharType="begin"/>
      </w:r>
      <w:r w:rsidR="00F33043">
        <w:rPr>
          <w:noProof/>
        </w:rPr>
        <w:instrText xml:space="preserve"> PAGEREF _Toc35938522 \h </w:instrText>
      </w:r>
      <w:r w:rsidR="00F33043">
        <w:rPr>
          <w:noProof/>
        </w:rPr>
      </w:r>
      <w:r w:rsidR="00F33043">
        <w:rPr>
          <w:noProof/>
        </w:rPr>
        <w:fldChar w:fldCharType="separate"/>
      </w:r>
      <w:r w:rsidR="00324DF2">
        <w:rPr>
          <w:noProof/>
        </w:rPr>
        <w:t>2</w:t>
      </w:r>
      <w:r w:rsidR="00F33043">
        <w:rPr>
          <w:noProof/>
        </w:rPr>
        <w:fldChar w:fldCharType="end"/>
      </w:r>
    </w:p>
    <w:p w14:paraId="3C1A903E" w14:textId="77777777" w:rsidR="00F33043" w:rsidRDefault="00F33043">
      <w:pPr>
        <w:pStyle w:val="Inhopg1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Voorbereiding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_Toc35938523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621C697F" w14:textId="77777777" w:rsidR="00F33043" w:rsidRDefault="00F33043">
      <w:pPr>
        <w:pStyle w:val="Inhopg2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Briefing docenten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_Toc35938524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77081835" w14:textId="77777777" w:rsidR="00F33043" w:rsidRDefault="00F33043">
      <w:pPr>
        <w:pStyle w:val="Inhopg2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Briefing studenten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_Toc35938525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0C9598C0" w14:textId="77777777" w:rsidR="00F33043" w:rsidRDefault="00F33043">
      <w:pPr>
        <w:pStyle w:val="Inhopg1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Benodigdheden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_Toc35938526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6211BC03" w14:textId="77777777" w:rsidR="00F33043" w:rsidRDefault="00F33043">
      <w:pPr>
        <w:pStyle w:val="Inhopg1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Beoordeling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_Toc35938527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5D66BD1E" w14:textId="77777777" w:rsidR="00F33043" w:rsidRDefault="00F33043">
      <w:pPr>
        <w:pStyle w:val="Inhopg2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Beoordeling vanuit de module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_Toc35938528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497215AB" w14:textId="77777777" w:rsidR="00F33043" w:rsidRDefault="00F33043">
      <w:pPr>
        <w:pStyle w:val="Inhopg2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Eerder verworven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_Toc35938529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38B61EEF" w14:textId="77777777" w:rsidR="00F33043" w:rsidRDefault="00F33043">
      <w:pPr>
        <w:pStyle w:val="Inhopg1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Evaluatie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_Toc35938530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3DCD7A2F" w14:textId="77777777" w:rsidR="00F33043" w:rsidRDefault="00F33043">
      <w:pPr>
        <w:pStyle w:val="Inhopg2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Evaluatie docenten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_Toc35938531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0ED5423B" w14:textId="77777777" w:rsidR="00F33043" w:rsidRDefault="00F33043">
      <w:pPr>
        <w:pStyle w:val="Inhopg2"/>
        <w:tabs>
          <w:tab w:val="right" w:leader="dot" w:pos="9062"/>
        </w:tabs>
        <w:rPr>
          <w:rFonts w:asciiTheme="minorHAnsi" w:eastAsiaTheme="minorEastAsia" w:hAnsiTheme="minorHAnsi"/>
          <w:noProof/>
          <w:lang w:eastAsia="nl-NL"/>
        </w:rPr>
      </w:pPr>
      <w:r>
        <w:rPr>
          <w:noProof/>
        </w:rPr>
        <w:t>Debriefing studenten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_Toc35938532 \h </w:instrText>
      </w:r>
      <w:r>
        <w:rPr>
          <w:noProof/>
        </w:rPr>
      </w:r>
      <w:r>
        <w:rPr>
          <w:noProof/>
        </w:rPr>
        <w:fldChar w:fldCharType="separate"/>
      </w:r>
      <w:r w:rsidR="00324DF2">
        <w:rPr>
          <w:noProof/>
        </w:rPr>
        <w:t>3</w:t>
      </w:r>
      <w:r>
        <w:rPr>
          <w:noProof/>
        </w:rPr>
        <w:fldChar w:fldCharType="end"/>
      </w:r>
    </w:p>
    <w:p w14:paraId="265A8D27" w14:textId="77777777" w:rsidR="00DC5FA9" w:rsidRDefault="000F3A34">
      <w:r>
        <w:fldChar w:fldCharType="end"/>
      </w:r>
      <w:r w:rsidR="00DC5FA9">
        <w:br w:type="page"/>
      </w:r>
    </w:p>
    <w:p w14:paraId="7AE5E216" w14:textId="77777777" w:rsidR="000F3A34" w:rsidRDefault="000F3A34" w:rsidP="000F3A34">
      <w:pPr>
        <w:pStyle w:val="Kop1"/>
      </w:pPr>
      <w:bookmarkStart w:id="0" w:name="_Toc35938522"/>
      <w:r>
        <w:lastRenderedPageBreak/>
        <w:t>Planning</w:t>
      </w:r>
      <w:bookmarkEnd w:id="0"/>
    </w:p>
    <w:tbl>
      <w:tblPr>
        <w:tblStyle w:val="Summa-Tabel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FB2E7B" w14:paraId="1E73FA62" w14:textId="77777777" w:rsidTr="001D0E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</w:tcPr>
          <w:p w14:paraId="601F6CC9" w14:textId="77777777" w:rsidR="00FB2E7B" w:rsidRDefault="00FB2E7B" w:rsidP="00FB2E7B">
            <w:r>
              <w:t>Moduleweek</w:t>
            </w:r>
          </w:p>
        </w:tc>
        <w:tc>
          <w:tcPr>
            <w:tcW w:w="6799" w:type="dxa"/>
          </w:tcPr>
          <w:p w14:paraId="309D5288" w14:textId="77777777" w:rsidR="00FB2E7B" w:rsidRDefault="00375465" w:rsidP="00FB2E7B">
            <w:r>
              <w:t>Voorwerk/Nawerk</w:t>
            </w:r>
          </w:p>
        </w:tc>
      </w:tr>
      <w:tr w:rsidR="0098650F" w14:paraId="2750B0C5" w14:textId="77777777" w:rsidTr="001D0E8D">
        <w:tc>
          <w:tcPr>
            <w:tcW w:w="2263" w:type="dxa"/>
          </w:tcPr>
          <w:p w14:paraId="6259464F" w14:textId="48438298" w:rsidR="0098650F" w:rsidRPr="00FB2E7B" w:rsidRDefault="0098650F" w:rsidP="0098650F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CA046C">
              <w:rPr>
                <w:b/>
                <w:bCs/>
              </w:rPr>
              <w:t xml:space="preserve"> </w:t>
            </w:r>
          </w:p>
        </w:tc>
        <w:tc>
          <w:tcPr>
            <w:tcW w:w="6799" w:type="dxa"/>
          </w:tcPr>
          <w:p w14:paraId="15EB3432" w14:textId="77777777" w:rsidR="00D80006" w:rsidRDefault="00D80006" w:rsidP="00D80006">
            <w:r>
              <w:t xml:space="preserve">Plaats de nodige bestanden op </w:t>
            </w:r>
            <w:proofErr w:type="spellStart"/>
            <w:r>
              <w:t>itslearning</w:t>
            </w:r>
            <w:proofErr w:type="spellEnd"/>
            <w:r>
              <w:t>:</w:t>
            </w:r>
          </w:p>
          <w:p w14:paraId="50852F0B" w14:textId="030763CB" w:rsidR="00D80006" w:rsidRDefault="00D80006" w:rsidP="0098650F">
            <w:pPr>
              <w:pStyle w:val="Lijstalinea"/>
              <w:numPr>
                <w:ilvl w:val="0"/>
                <w:numId w:val="1"/>
              </w:numPr>
            </w:pPr>
            <w:r>
              <w:t>Reader</w:t>
            </w:r>
          </w:p>
          <w:p w14:paraId="4D8C08BC" w14:textId="308D89B7" w:rsidR="005B29D9" w:rsidRDefault="0044530D" w:rsidP="0098650F">
            <w:pPr>
              <w:pStyle w:val="Lijstalinea"/>
              <w:numPr>
                <w:ilvl w:val="0"/>
                <w:numId w:val="1"/>
              </w:numPr>
            </w:pPr>
            <w:r>
              <w:t xml:space="preserve">NB: </w:t>
            </w:r>
            <w:r w:rsidR="005B29D9">
              <w:t>Voorbeelduitwerkingen staan in de reader</w:t>
            </w:r>
          </w:p>
          <w:p w14:paraId="5B1644DD" w14:textId="40E8F451" w:rsidR="005B29D9" w:rsidRDefault="005B29D9" w:rsidP="005B29D9"/>
          <w:p w14:paraId="6222B856" w14:textId="15B880A0" w:rsidR="006C613A" w:rsidRDefault="0044530D" w:rsidP="0044530D">
            <w:r>
              <w:t xml:space="preserve">Bij de opdracht voor de </w:t>
            </w:r>
            <w:proofErr w:type="spellStart"/>
            <w:r>
              <w:t>Champions</w:t>
            </w:r>
            <w:proofErr w:type="spellEnd"/>
            <w:r>
              <w:t xml:space="preserve"> App maken de studenten gebruik van een API; deze moet life staan en bereikbaar zijn via de URL </w:t>
            </w:r>
            <w:hyperlink r:id="rId13" w:history="1">
              <w:r w:rsidRPr="00472CFC">
                <w:rPr>
                  <w:rStyle w:val="Hyperlink"/>
                </w:rPr>
                <w:t>https://flutapi.summaict.nl/api/champions</w:t>
              </w:r>
            </w:hyperlink>
            <w:r>
              <w:t>.</w:t>
            </w:r>
            <w:r w:rsidR="00A53FCE">
              <w:t xml:space="preserve"> Dagelijks wordt de inhoud van de database opnieuw geladen.</w:t>
            </w:r>
          </w:p>
          <w:p w14:paraId="2BD9B621" w14:textId="77777777" w:rsidR="00716A0B" w:rsidRDefault="00716A0B" w:rsidP="0044530D"/>
          <w:p w14:paraId="363EEE82" w14:textId="2C5A31CA" w:rsidR="00716A0B" w:rsidRPr="00FB2E7B" w:rsidRDefault="00716A0B" w:rsidP="0044530D">
            <w:r>
              <w:t xml:space="preserve">API: </w:t>
            </w:r>
            <w:proofErr w:type="spellStart"/>
            <w:r w:rsidRPr="00716A0B">
              <w:t>flutapi</w:t>
            </w:r>
            <w:proofErr w:type="spellEnd"/>
            <w:r>
              <w:t xml:space="preserve"> bevat de code van de API.</w:t>
            </w:r>
          </w:p>
        </w:tc>
      </w:tr>
      <w:tr w:rsidR="00D80006" w14:paraId="2AA39374" w14:textId="77777777" w:rsidTr="001D0E8D">
        <w:tc>
          <w:tcPr>
            <w:tcW w:w="2263" w:type="dxa"/>
          </w:tcPr>
          <w:p w14:paraId="5D9A2A3D" w14:textId="6E2FE8C8" w:rsidR="00D80006" w:rsidRDefault="005B29D9" w:rsidP="0098650F">
            <w:pPr>
              <w:rPr>
                <w:b/>
                <w:bCs/>
              </w:rPr>
            </w:pPr>
            <w:r>
              <w:rPr>
                <w:b/>
                <w:bCs/>
              </w:rPr>
              <w:t>2 / 5</w:t>
            </w:r>
          </w:p>
        </w:tc>
        <w:tc>
          <w:tcPr>
            <w:tcW w:w="6799" w:type="dxa"/>
          </w:tcPr>
          <w:p w14:paraId="5EC783C2" w14:textId="409EF070" w:rsidR="00CA046C" w:rsidRDefault="0044530D" w:rsidP="00D80006">
            <w:r>
              <w:t>In week 2 wordt een toelichting gegeven op het gebruik van tokens bij een API, i.c.m. een inlogscherm. Stimuleer de studenten hiermee zelf aan de slag te gaan.</w:t>
            </w:r>
          </w:p>
          <w:p w14:paraId="2C7AD663" w14:textId="7F7F6017" w:rsidR="00FF020B" w:rsidRDefault="00FF020B" w:rsidP="00D80006"/>
          <w:p w14:paraId="2716A423" w14:textId="4120EA63" w:rsidR="00D80006" w:rsidRDefault="00FF020B" w:rsidP="00D80006">
            <w:r>
              <w:t xml:space="preserve">API: </w:t>
            </w:r>
            <w:proofErr w:type="spellStart"/>
            <w:r w:rsidRPr="00FF020B">
              <w:t>ApiPersoneel</w:t>
            </w:r>
            <w:proofErr w:type="spellEnd"/>
            <w:r>
              <w:t>. Deze API is als voorbeeld gebruikt binnen het vak API2. De werking van de API wordt hier niet verder toegelicht; wel het gebruik ervan.</w:t>
            </w:r>
          </w:p>
        </w:tc>
      </w:tr>
    </w:tbl>
    <w:p w14:paraId="605CA095" w14:textId="77777777" w:rsidR="009651B8" w:rsidRDefault="009651B8">
      <w:pPr>
        <w:rPr>
          <w:rFonts w:eastAsiaTheme="majorEastAsia" w:cstheme="majorBidi"/>
          <w:b/>
          <w:color w:val="240C74"/>
          <w:sz w:val="32"/>
          <w:szCs w:val="32"/>
        </w:rPr>
      </w:pPr>
    </w:p>
    <w:p w14:paraId="5C894CFE" w14:textId="77777777" w:rsidR="00377EE7" w:rsidRDefault="00377EE7" w:rsidP="000F3A34">
      <w:pPr>
        <w:pStyle w:val="Kop1"/>
      </w:pPr>
      <w:bookmarkStart w:id="1" w:name="_Toc35938523"/>
      <w:r>
        <w:t>Voorbereiding</w:t>
      </w:r>
      <w:bookmarkEnd w:id="1"/>
    </w:p>
    <w:p w14:paraId="1A5B9673" w14:textId="77777777" w:rsidR="00100915" w:rsidRDefault="00100915" w:rsidP="00100915">
      <w:pPr>
        <w:pStyle w:val="Kop2"/>
      </w:pPr>
      <w:bookmarkStart w:id="2" w:name="_Toc35938524"/>
      <w:r>
        <w:t>Briefing docenten</w:t>
      </w:r>
      <w:bookmarkEnd w:id="2"/>
    </w:p>
    <w:p w14:paraId="66CE849A" w14:textId="186C63B3" w:rsidR="00BB198D" w:rsidRDefault="00BB198D" w:rsidP="00763F40">
      <w:pPr>
        <w:pStyle w:val="Lijstalinea"/>
        <w:numPr>
          <w:ilvl w:val="0"/>
          <w:numId w:val="7"/>
        </w:numPr>
        <w:rPr>
          <w:iCs/>
        </w:rPr>
      </w:pPr>
      <w:r>
        <w:rPr>
          <w:iCs/>
        </w:rPr>
        <w:t>Inrichten van de tegel en zorgen dat de studenten toegang hebben: let op, dit kan per klas geregeld worden. Zorg aan het eind van het studiejaar ervoor dat de klassen aangepast worden naar LJ3/4 etc.</w:t>
      </w:r>
      <w:r w:rsidR="00B26500">
        <w:rPr>
          <w:iCs/>
        </w:rPr>
        <w:t xml:space="preserve"> Systeem ondersteunt geen cohorten.</w:t>
      </w:r>
    </w:p>
    <w:p w14:paraId="46A77C04" w14:textId="69F618AC" w:rsidR="00100915" w:rsidRPr="00763F40" w:rsidRDefault="00CA046C" w:rsidP="00763F40">
      <w:pPr>
        <w:pStyle w:val="Lijstalinea"/>
        <w:numPr>
          <w:ilvl w:val="0"/>
          <w:numId w:val="7"/>
        </w:numPr>
        <w:rPr>
          <w:iCs/>
        </w:rPr>
      </w:pPr>
      <w:r w:rsidRPr="00763F40">
        <w:rPr>
          <w:iCs/>
        </w:rPr>
        <w:t xml:space="preserve">Alle </w:t>
      </w:r>
      <w:r w:rsidR="0098650F" w:rsidRPr="00763F40">
        <w:rPr>
          <w:iCs/>
        </w:rPr>
        <w:t xml:space="preserve">informatie staat in de </w:t>
      </w:r>
      <w:r w:rsidR="006C613A" w:rsidRPr="00763F40">
        <w:rPr>
          <w:iCs/>
        </w:rPr>
        <w:t>reader</w:t>
      </w:r>
      <w:r w:rsidRPr="00763F40">
        <w:rPr>
          <w:iCs/>
        </w:rPr>
        <w:t>. Inhoudelijke kennis over Flutter is te vergaren via internet (</w:t>
      </w:r>
      <w:hyperlink r:id="rId14" w:history="1">
        <w:r w:rsidRPr="00763F40">
          <w:rPr>
            <w:rStyle w:val="Hyperlink"/>
            <w:iCs/>
          </w:rPr>
          <w:t>https://flutter.dev/</w:t>
        </w:r>
      </w:hyperlink>
      <w:r w:rsidRPr="00763F40">
        <w:rPr>
          <w:iCs/>
        </w:rPr>
        <w:t>).</w:t>
      </w:r>
    </w:p>
    <w:p w14:paraId="224D6ECF" w14:textId="77777777" w:rsidR="000A036A" w:rsidRPr="00763F40" w:rsidRDefault="000A036A" w:rsidP="000A036A">
      <w:bookmarkStart w:id="3" w:name="_Toc35938525"/>
    </w:p>
    <w:p w14:paraId="0FA0CE5F" w14:textId="77777777" w:rsidR="00100915" w:rsidRDefault="00100915" w:rsidP="00100915">
      <w:pPr>
        <w:pStyle w:val="Kop2"/>
      </w:pPr>
      <w:r>
        <w:t>Briefing studenten</w:t>
      </w:r>
      <w:bookmarkEnd w:id="3"/>
    </w:p>
    <w:p w14:paraId="2719DDD1" w14:textId="0F318BE6" w:rsidR="006C613A" w:rsidRDefault="0088018A" w:rsidP="000A036A">
      <w:pPr>
        <w:pStyle w:val="Lijstalinea"/>
        <w:numPr>
          <w:ilvl w:val="0"/>
          <w:numId w:val="3"/>
        </w:numPr>
        <w:rPr>
          <w:iCs/>
        </w:rPr>
      </w:pPr>
      <w:r w:rsidRPr="00763F40">
        <w:rPr>
          <w:iCs/>
        </w:rPr>
        <w:t xml:space="preserve">Maak </w:t>
      </w:r>
      <w:r w:rsidR="00B97E45">
        <w:rPr>
          <w:iCs/>
        </w:rPr>
        <w:t>de opdrachten en zorg ervoor dat</w:t>
      </w:r>
      <w:r w:rsidR="004848BF">
        <w:rPr>
          <w:iCs/>
        </w:rPr>
        <w:t xml:space="preserve"> </w:t>
      </w:r>
      <w:r w:rsidR="00B97E45">
        <w:rPr>
          <w:iCs/>
        </w:rPr>
        <w:t>je het ontwerp bij de uitwerking begrijpt. Je mag van dit ontwerp afwijken, mits beargumenteerd.</w:t>
      </w:r>
    </w:p>
    <w:p w14:paraId="714740FF" w14:textId="66691501" w:rsidR="00B97E45" w:rsidRPr="00763F40" w:rsidRDefault="00B97E45" w:rsidP="000A036A">
      <w:pPr>
        <w:pStyle w:val="Lijstalinea"/>
        <w:numPr>
          <w:ilvl w:val="0"/>
          <w:numId w:val="3"/>
        </w:numPr>
        <w:rPr>
          <w:iCs/>
        </w:rPr>
      </w:pPr>
      <w:r>
        <w:rPr>
          <w:iCs/>
        </w:rPr>
        <w:t>Hoofdstuk 2 bevat een voorbeeld van een app</w:t>
      </w:r>
      <w:r w:rsidR="00B502C3">
        <w:rPr>
          <w:iCs/>
        </w:rPr>
        <w:t xml:space="preserve"> die de gebruik maakt van een beveiligde </w:t>
      </w:r>
      <w:proofErr w:type="spellStart"/>
      <w:r w:rsidR="00B502C3">
        <w:rPr>
          <w:iCs/>
        </w:rPr>
        <w:t>api</w:t>
      </w:r>
      <w:proofErr w:type="spellEnd"/>
      <w:r w:rsidR="00B502C3">
        <w:rPr>
          <w:iCs/>
        </w:rPr>
        <w:t xml:space="preserve"> (</w:t>
      </w:r>
      <w:proofErr w:type="spellStart"/>
      <w:r w:rsidR="00B502C3">
        <w:rPr>
          <w:iCs/>
        </w:rPr>
        <w:t>bearer</w:t>
      </w:r>
      <w:proofErr w:type="spellEnd"/>
      <w:r w:rsidR="00B502C3">
        <w:rPr>
          <w:iCs/>
        </w:rPr>
        <w:t xml:space="preserve"> token)</w:t>
      </w:r>
      <w:r>
        <w:rPr>
          <w:iCs/>
        </w:rPr>
        <w:t xml:space="preserve">. Je mag </w:t>
      </w:r>
      <w:r w:rsidR="00B502C3">
        <w:rPr>
          <w:iCs/>
        </w:rPr>
        <w:t xml:space="preserve">altijd van voorbeelden </w:t>
      </w:r>
      <w:r>
        <w:rPr>
          <w:iCs/>
        </w:rPr>
        <w:t xml:space="preserve">afwijken, </w:t>
      </w:r>
      <w:r w:rsidR="00B502C3">
        <w:rPr>
          <w:iCs/>
        </w:rPr>
        <w:t>mits de app logisch</w:t>
      </w:r>
      <w:r w:rsidR="007E141E">
        <w:rPr>
          <w:iCs/>
        </w:rPr>
        <w:t xml:space="preserve"> en voorspelbaar </w:t>
      </w:r>
      <w:r w:rsidR="00B502C3">
        <w:rPr>
          <w:iCs/>
        </w:rPr>
        <w:t>blijft</w:t>
      </w:r>
      <w:r w:rsidR="007E141E">
        <w:rPr>
          <w:iCs/>
        </w:rPr>
        <w:t xml:space="preserve"> en geen niet-geautoriseerde informatie toont</w:t>
      </w:r>
    </w:p>
    <w:p w14:paraId="1CF34497" w14:textId="77777777" w:rsidR="009201AF" w:rsidRDefault="0088018A" w:rsidP="009201AF">
      <w:pPr>
        <w:pStyle w:val="Lijstalinea"/>
        <w:numPr>
          <w:ilvl w:val="0"/>
          <w:numId w:val="3"/>
        </w:numPr>
        <w:rPr>
          <w:i/>
          <w:iCs/>
        </w:rPr>
      </w:pPr>
      <w:r w:rsidRPr="00763F40">
        <w:rPr>
          <w:iCs/>
        </w:rPr>
        <w:t>De eindopdracht is bepalend voor de eindbeoordeling.</w:t>
      </w:r>
    </w:p>
    <w:p w14:paraId="3B9B287A" w14:textId="77777777" w:rsidR="009651B8" w:rsidRPr="009201AF" w:rsidRDefault="009651B8" w:rsidP="009201AF">
      <w:pPr>
        <w:rPr>
          <w:i/>
          <w:iCs/>
        </w:rPr>
      </w:pPr>
    </w:p>
    <w:p w14:paraId="4A6C9F12" w14:textId="77777777" w:rsidR="00377EE7" w:rsidRDefault="00377EE7" w:rsidP="000F3A34">
      <w:pPr>
        <w:pStyle w:val="Kop1"/>
      </w:pPr>
      <w:bookmarkStart w:id="4" w:name="_Toc35938526"/>
      <w:r>
        <w:t>Benodigdheden</w:t>
      </w:r>
      <w:bookmarkEnd w:id="4"/>
    </w:p>
    <w:p w14:paraId="441F4BB5" w14:textId="56094D92" w:rsidR="006C613A" w:rsidRDefault="006C613A" w:rsidP="009201AF">
      <w:pPr>
        <w:pStyle w:val="Lijstalinea"/>
        <w:numPr>
          <w:ilvl w:val="0"/>
          <w:numId w:val="4"/>
        </w:numPr>
      </w:pPr>
      <w:r>
        <w:t>Goede</w:t>
      </w:r>
      <w:r w:rsidR="00EC4F7C">
        <w:t xml:space="preserve"> en snelle</w:t>
      </w:r>
      <w:r>
        <w:t xml:space="preserve"> internetverbinding</w:t>
      </w:r>
    </w:p>
    <w:p w14:paraId="7FA8343E" w14:textId="1D3339EC" w:rsidR="006C613A" w:rsidRDefault="006C613A" w:rsidP="009201AF">
      <w:pPr>
        <w:pStyle w:val="Lijstalinea"/>
        <w:numPr>
          <w:ilvl w:val="0"/>
          <w:numId w:val="4"/>
        </w:numPr>
      </w:pPr>
      <w:r>
        <w:t>Optioneel een aantal fysieke telefoons</w:t>
      </w:r>
      <w:r w:rsidR="0084719D">
        <w:t xml:space="preserve"> </w:t>
      </w:r>
    </w:p>
    <w:p w14:paraId="72E93864" w14:textId="77777777" w:rsidR="009651B8" w:rsidRDefault="009651B8">
      <w:pPr>
        <w:rPr>
          <w:rFonts w:eastAsiaTheme="majorEastAsia" w:cstheme="majorBidi"/>
          <w:b/>
          <w:color w:val="240C74"/>
          <w:sz w:val="32"/>
          <w:szCs w:val="32"/>
        </w:rPr>
      </w:pPr>
    </w:p>
    <w:p w14:paraId="7825368E" w14:textId="77777777" w:rsidR="00377EE7" w:rsidRDefault="00377EE7" w:rsidP="000F3A34">
      <w:pPr>
        <w:pStyle w:val="Kop1"/>
      </w:pPr>
      <w:bookmarkStart w:id="5" w:name="_Toc35938527"/>
      <w:r>
        <w:lastRenderedPageBreak/>
        <w:t>Beoordeling</w:t>
      </w:r>
      <w:bookmarkEnd w:id="5"/>
    </w:p>
    <w:p w14:paraId="46AAEAE2" w14:textId="77777777" w:rsidR="00100915" w:rsidRDefault="009651B8" w:rsidP="00501864">
      <w:pPr>
        <w:pStyle w:val="Kop2"/>
      </w:pPr>
      <w:bookmarkStart w:id="6" w:name="_Toc35938528"/>
      <w:r>
        <w:t>Beoordeling</w:t>
      </w:r>
      <w:r w:rsidR="0009753B">
        <w:t xml:space="preserve"> v</w:t>
      </w:r>
      <w:r w:rsidR="00501864">
        <w:t>anuit de module</w:t>
      </w:r>
      <w:bookmarkEnd w:id="6"/>
    </w:p>
    <w:p w14:paraId="2601BF56" w14:textId="77777777" w:rsidR="00501864" w:rsidRPr="0009753B" w:rsidRDefault="006C613A" w:rsidP="00501864">
      <w:pPr>
        <w:rPr>
          <w:i/>
          <w:iCs/>
        </w:rPr>
      </w:pPr>
      <w:r>
        <w:rPr>
          <w:i/>
          <w:iCs/>
        </w:rPr>
        <w:t>De eindopdracht moet met tenminste een V gemaakt worden</w:t>
      </w:r>
    </w:p>
    <w:p w14:paraId="2C161AEA" w14:textId="77777777" w:rsidR="00AD4580" w:rsidRDefault="00AD4580">
      <w:pPr>
        <w:rPr>
          <w:i/>
          <w:iCs/>
        </w:rPr>
      </w:pPr>
    </w:p>
    <w:p w14:paraId="67134039" w14:textId="77777777" w:rsidR="00AD4580" w:rsidRDefault="00AD4580" w:rsidP="00AD4580">
      <w:pPr>
        <w:pStyle w:val="Kop1"/>
      </w:pPr>
      <w:bookmarkStart w:id="7" w:name="_Toc35938530"/>
      <w:r w:rsidRPr="000F3A34">
        <w:t>Evaluatie</w:t>
      </w:r>
      <w:bookmarkEnd w:id="7"/>
    </w:p>
    <w:p w14:paraId="6893B3E7" w14:textId="77777777" w:rsidR="00AD4580" w:rsidRDefault="00AD4580" w:rsidP="00AD4580">
      <w:pPr>
        <w:pStyle w:val="Kop2"/>
      </w:pPr>
      <w:bookmarkStart w:id="8" w:name="_Toc35938531"/>
      <w:r>
        <w:t>Evaluatie docenten</w:t>
      </w:r>
      <w:bookmarkEnd w:id="8"/>
    </w:p>
    <w:p w14:paraId="0569A606" w14:textId="77777777" w:rsidR="009201AF" w:rsidRPr="009201AF" w:rsidRDefault="009201AF" w:rsidP="009201AF">
      <w:r>
        <w:t>Er dient speciaal op de volgende onderdelen gelet te worden:</w:t>
      </w:r>
    </w:p>
    <w:p w14:paraId="4112E662" w14:textId="77777777" w:rsidR="00AD4580" w:rsidRPr="009201AF" w:rsidRDefault="009201AF" w:rsidP="009201AF">
      <w:pPr>
        <w:pStyle w:val="Lijstalinea"/>
        <w:numPr>
          <w:ilvl w:val="0"/>
          <w:numId w:val="5"/>
        </w:numPr>
        <w:rPr>
          <w:i/>
          <w:iCs/>
        </w:rPr>
      </w:pPr>
      <w:r>
        <w:rPr>
          <w:i/>
          <w:iCs/>
        </w:rPr>
        <w:t>M</w:t>
      </w:r>
      <w:r w:rsidR="00030F84" w:rsidRPr="009201AF">
        <w:rPr>
          <w:i/>
          <w:iCs/>
        </w:rPr>
        <w:t>ateriaal</w:t>
      </w:r>
      <w:r>
        <w:rPr>
          <w:i/>
          <w:iCs/>
        </w:rPr>
        <w:t xml:space="preserve"> (voldoende? Voldoende duidelijk?, voldoende uitdagend?)</w:t>
      </w:r>
    </w:p>
    <w:p w14:paraId="0D1D0BE8" w14:textId="77777777" w:rsidR="00030F84" w:rsidRPr="009201AF" w:rsidRDefault="00030F84" w:rsidP="009201AF">
      <w:pPr>
        <w:pStyle w:val="Lijstalinea"/>
        <w:numPr>
          <w:ilvl w:val="0"/>
          <w:numId w:val="5"/>
        </w:numPr>
        <w:rPr>
          <w:i/>
          <w:iCs/>
        </w:rPr>
      </w:pPr>
      <w:r w:rsidRPr="009201AF">
        <w:rPr>
          <w:i/>
          <w:iCs/>
        </w:rPr>
        <w:t>Zijn studenten voldoende in staat om het materiaal zelfstandig te verwerken; wat zou hen helpen dit nog beter te dien</w:t>
      </w:r>
      <w:r w:rsidR="00F01659">
        <w:rPr>
          <w:i/>
          <w:iCs/>
        </w:rPr>
        <w:t>?</w:t>
      </w:r>
    </w:p>
    <w:p w14:paraId="2E5E6FA4" w14:textId="77777777" w:rsidR="00AD4580" w:rsidRDefault="00AD4580" w:rsidP="00AD4580">
      <w:pPr>
        <w:pStyle w:val="Kop2"/>
      </w:pPr>
      <w:bookmarkStart w:id="9" w:name="_Toc35938532"/>
      <w:r>
        <w:t>Debriefing studenten</w:t>
      </w:r>
      <w:bookmarkEnd w:id="9"/>
    </w:p>
    <w:p w14:paraId="77EDAE6E" w14:textId="16472240" w:rsidR="00AD4580" w:rsidRPr="00F01659" w:rsidRDefault="00030F84" w:rsidP="00F01659">
      <w:pPr>
        <w:pStyle w:val="Lijstalinea"/>
        <w:numPr>
          <w:ilvl w:val="0"/>
          <w:numId w:val="6"/>
        </w:numPr>
        <w:rPr>
          <w:i/>
          <w:iCs/>
        </w:rPr>
      </w:pPr>
      <w:r w:rsidRPr="00F01659">
        <w:rPr>
          <w:i/>
          <w:iCs/>
        </w:rPr>
        <w:t>Indien de student zijn studiepunt niet behaal</w:t>
      </w:r>
      <w:r w:rsidR="00744B8C">
        <w:rPr>
          <w:i/>
          <w:iCs/>
        </w:rPr>
        <w:t>t</w:t>
      </w:r>
      <w:r w:rsidRPr="00F01659">
        <w:rPr>
          <w:i/>
          <w:iCs/>
        </w:rPr>
        <w:t xml:space="preserve">, heeft hij de mogelijkheid dit in te halen met </w:t>
      </w:r>
      <w:r w:rsidR="00744B8C">
        <w:rPr>
          <w:i/>
          <w:iCs/>
        </w:rPr>
        <w:t>projecten</w:t>
      </w:r>
      <w:bookmarkStart w:id="10" w:name="_GoBack"/>
      <w:bookmarkEnd w:id="10"/>
    </w:p>
    <w:sectPr w:rsidR="00AD4580" w:rsidRPr="00F01659" w:rsidSect="009E750D">
      <w:headerReference w:type="default" r:id="rId15"/>
      <w:footerReference w:type="default" r:id="rId16"/>
      <w:footerReference w:type="first" r:id="rId17"/>
      <w:pgSz w:w="11906" w:h="16838"/>
      <w:pgMar w:top="212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D0DF0D" w14:textId="77777777" w:rsidR="00CC51B4" w:rsidRDefault="00CC51B4" w:rsidP="00DC5FA9">
      <w:pPr>
        <w:spacing w:after="0" w:line="240" w:lineRule="auto"/>
      </w:pPr>
      <w:r>
        <w:separator/>
      </w:r>
    </w:p>
  </w:endnote>
  <w:endnote w:type="continuationSeparator" w:id="0">
    <w:p w14:paraId="54C125CE" w14:textId="77777777" w:rsidR="00CC51B4" w:rsidRDefault="00CC51B4" w:rsidP="00DC5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42FA6" w14:textId="77777777" w:rsidR="00DC5FA9" w:rsidRPr="00DC5FA9" w:rsidRDefault="00DC5FA9" w:rsidP="00DC5FA9">
    <w:pPr>
      <w:pStyle w:val="Voettekst"/>
      <w:tabs>
        <w:tab w:val="left" w:pos="1134"/>
      </w:tabs>
      <w:rPr>
        <w:sz w:val="16"/>
        <w:szCs w:val="16"/>
      </w:rPr>
    </w:pPr>
    <w:r w:rsidRPr="00DC5FA9">
      <w:rPr>
        <w:sz w:val="16"/>
        <w:szCs w:val="16"/>
      </w:rPr>
      <w:t>Cohort:</w:t>
    </w:r>
    <w:r w:rsidRPr="00DC5FA9">
      <w:rPr>
        <w:sz w:val="16"/>
        <w:szCs w:val="16"/>
      </w:rPr>
      <w:tab/>
      <w:t>2020-2021</w:t>
    </w:r>
  </w:p>
  <w:p w14:paraId="4F64C8F2" w14:textId="77777777" w:rsidR="00DC5FA9" w:rsidRPr="00DC5FA9" w:rsidRDefault="00DC5FA9" w:rsidP="00DC5FA9">
    <w:pPr>
      <w:pStyle w:val="Voettekst"/>
      <w:tabs>
        <w:tab w:val="left" w:pos="1134"/>
      </w:tabs>
      <w:rPr>
        <w:sz w:val="16"/>
        <w:szCs w:val="16"/>
      </w:rPr>
    </w:pPr>
    <w:r w:rsidRPr="00DC5FA9">
      <w:rPr>
        <w:sz w:val="16"/>
        <w:szCs w:val="16"/>
      </w:rPr>
      <w:t>Versie:</w:t>
    </w:r>
    <w:r w:rsidRPr="00DC5FA9">
      <w:rPr>
        <w:sz w:val="16"/>
        <w:szCs w:val="16"/>
      </w:rPr>
      <w:tab/>
    </w:r>
    <w:r w:rsidR="00324DF2">
      <w:rPr>
        <w:sz w:val="16"/>
        <w:szCs w:val="16"/>
      </w:rPr>
      <w:t>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F3E26" w14:textId="77777777" w:rsidR="0009753B" w:rsidRPr="004B1588" w:rsidRDefault="00CC51B4" w:rsidP="004B1588">
    <w:pPr>
      <w:pStyle w:val="Voettekst"/>
    </w:pPr>
    <w:sdt>
      <w:sdtPr>
        <w:rPr>
          <w:sz w:val="16"/>
          <w:szCs w:val="16"/>
        </w:rPr>
        <w:alias w:val="Titel"/>
        <w:tag w:val=""/>
        <w:id w:val="-1890333797"/>
        <w:placeholder>
          <w:docPart w:val="B62230A5772D4EBE823B17A705DC7EE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C613A">
          <w:rPr>
            <w:sz w:val="16"/>
            <w:szCs w:val="16"/>
          </w:rPr>
          <w:t>MAD1</w:t>
        </w:r>
      </w:sdtContent>
    </w:sdt>
    <w:r w:rsidR="004B1588">
      <w:rPr>
        <w:sz w:val="16"/>
        <w:szCs w:val="16"/>
      </w:rPr>
      <w:tab/>
    </w:r>
    <w:r w:rsidR="004B1588">
      <w:rPr>
        <w:sz w:val="16"/>
        <w:szCs w:val="16"/>
      </w:rPr>
      <w:tab/>
    </w:r>
    <w:r w:rsidR="004B1588" w:rsidRPr="000F3A34">
      <w:rPr>
        <w:sz w:val="16"/>
        <w:szCs w:val="16"/>
      </w:rPr>
      <w:t xml:space="preserve">Pagina </w:t>
    </w:r>
    <w:r w:rsidR="004B1588" w:rsidRPr="000F3A34">
      <w:rPr>
        <w:sz w:val="16"/>
        <w:szCs w:val="16"/>
      </w:rPr>
      <w:fldChar w:fldCharType="begin"/>
    </w:r>
    <w:r w:rsidR="004B1588" w:rsidRPr="000F3A34">
      <w:rPr>
        <w:sz w:val="16"/>
        <w:szCs w:val="16"/>
      </w:rPr>
      <w:instrText>PAGE</w:instrText>
    </w:r>
    <w:r w:rsidR="004B1588" w:rsidRPr="000F3A34">
      <w:rPr>
        <w:sz w:val="16"/>
        <w:szCs w:val="16"/>
      </w:rPr>
      <w:fldChar w:fldCharType="separate"/>
    </w:r>
    <w:r w:rsidR="004B1588">
      <w:rPr>
        <w:sz w:val="16"/>
        <w:szCs w:val="16"/>
      </w:rPr>
      <w:t>3</w:t>
    </w:r>
    <w:r w:rsidR="004B1588" w:rsidRPr="000F3A34">
      <w:rPr>
        <w:sz w:val="16"/>
        <w:szCs w:val="16"/>
      </w:rPr>
      <w:fldChar w:fldCharType="end"/>
    </w:r>
    <w:r w:rsidR="004B1588" w:rsidRPr="000F3A34">
      <w:rPr>
        <w:sz w:val="16"/>
        <w:szCs w:val="16"/>
      </w:rPr>
      <w:t xml:space="preserve"> van </w:t>
    </w:r>
    <w:r w:rsidR="004B1588" w:rsidRPr="000F3A34">
      <w:rPr>
        <w:sz w:val="16"/>
        <w:szCs w:val="16"/>
      </w:rPr>
      <w:fldChar w:fldCharType="begin"/>
    </w:r>
    <w:r w:rsidR="004B1588" w:rsidRPr="000F3A34">
      <w:rPr>
        <w:sz w:val="16"/>
        <w:szCs w:val="16"/>
      </w:rPr>
      <w:instrText>NUMPAGES</w:instrText>
    </w:r>
    <w:r w:rsidR="004B1588" w:rsidRPr="000F3A34">
      <w:rPr>
        <w:sz w:val="16"/>
        <w:szCs w:val="16"/>
      </w:rPr>
      <w:fldChar w:fldCharType="separate"/>
    </w:r>
    <w:r w:rsidR="004B1588">
      <w:rPr>
        <w:sz w:val="16"/>
        <w:szCs w:val="16"/>
      </w:rPr>
      <w:t>6</w:t>
    </w:r>
    <w:r w:rsidR="004B1588" w:rsidRPr="000F3A34">
      <w:rPr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85C4E" w14:textId="77777777" w:rsidR="009E750D" w:rsidRPr="009E750D" w:rsidRDefault="009E750D" w:rsidP="009E750D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27336" w14:textId="77777777" w:rsidR="00CC51B4" w:rsidRDefault="00CC51B4" w:rsidP="00DC5FA9">
      <w:pPr>
        <w:spacing w:after="0" w:line="240" w:lineRule="auto"/>
      </w:pPr>
      <w:r>
        <w:separator/>
      </w:r>
    </w:p>
  </w:footnote>
  <w:footnote w:type="continuationSeparator" w:id="0">
    <w:p w14:paraId="557B300D" w14:textId="77777777" w:rsidR="00CC51B4" w:rsidRDefault="00CC51B4" w:rsidP="00DC5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615A47" w14:textId="77777777" w:rsidR="0009753B" w:rsidRDefault="0009753B" w:rsidP="0009753B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2336" behindDoc="1" locked="0" layoutInCell="1" allowOverlap="1" wp14:anchorId="60FC8AE1" wp14:editId="5368C363">
          <wp:simplePos x="0" y="0"/>
          <wp:positionH relativeFrom="page">
            <wp:align>center</wp:align>
          </wp:positionH>
          <wp:positionV relativeFrom="paragraph">
            <wp:posOffset>-449580</wp:posOffset>
          </wp:positionV>
          <wp:extent cx="7555464" cy="1278835"/>
          <wp:effectExtent l="0" t="0" r="0" b="0"/>
          <wp:wrapNone/>
          <wp:docPr id="6" name="Afbeelding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464" cy="1278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51294"/>
    <w:multiLevelType w:val="hybridMultilevel"/>
    <w:tmpl w:val="DE6C5C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07997"/>
    <w:multiLevelType w:val="hybridMultilevel"/>
    <w:tmpl w:val="CD5C00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60CBF"/>
    <w:multiLevelType w:val="hybridMultilevel"/>
    <w:tmpl w:val="5D02910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4672D"/>
    <w:multiLevelType w:val="hybridMultilevel"/>
    <w:tmpl w:val="FE0CDB8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0C5D55"/>
    <w:multiLevelType w:val="hybridMultilevel"/>
    <w:tmpl w:val="8178427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5251C"/>
    <w:multiLevelType w:val="hybridMultilevel"/>
    <w:tmpl w:val="9B34AD2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51445"/>
    <w:multiLevelType w:val="hybridMultilevel"/>
    <w:tmpl w:val="B574CF4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DF2"/>
    <w:rsid w:val="000267E9"/>
    <w:rsid w:val="00030F84"/>
    <w:rsid w:val="0009753B"/>
    <w:rsid w:val="000A036A"/>
    <w:rsid w:val="000F3A34"/>
    <w:rsid w:val="00100915"/>
    <w:rsid w:val="001419D3"/>
    <w:rsid w:val="001D0E8D"/>
    <w:rsid w:val="001D26F5"/>
    <w:rsid w:val="00201896"/>
    <w:rsid w:val="00324DF2"/>
    <w:rsid w:val="00375465"/>
    <w:rsid w:val="00377EE7"/>
    <w:rsid w:val="0044530D"/>
    <w:rsid w:val="00482525"/>
    <w:rsid w:val="004848BF"/>
    <w:rsid w:val="004B1588"/>
    <w:rsid w:val="00501864"/>
    <w:rsid w:val="005B29D9"/>
    <w:rsid w:val="006409B4"/>
    <w:rsid w:val="00693BB4"/>
    <w:rsid w:val="006C613A"/>
    <w:rsid w:val="006F1641"/>
    <w:rsid w:val="00716A0B"/>
    <w:rsid w:val="00744B8C"/>
    <w:rsid w:val="00763F40"/>
    <w:rsid w:val="007A5DA3"/>
    <w:rsid w:val="007E141E"/>
    <w:rsid w:val="0084719D"/>
    <w:rsid w:val="0088018A"/>
    <w:rsid w:val="009201AF"/>
    <w:rsid w:val="009651B8"/>
    <w:rsid w:val="0098650F"/>
    <w:rsid w:val="009A69D2"/>
    <w:rsid w:val="009B33C0"/>
    <w:rsid w:val="009C070A"/>
    <w:rsid w:val="009E750D"/>
    <w:rsid w:val="009F12FE"/>
    <w:rsid w:val="00A53FCE"/>
    <w:rsid w:val="00AC7758"/>
    <w:rsid w:val="00AD4580"/>
    <w:rsid w:val="00B26500"/>
    <w:rsid w:val="00B502C3"/>
    <w:rsid w:val="00B85F3B"/>
    <w:rsid w:val="00B85F9F"/>
    <w:rsid w:val="00B97E45"/>
    <w:rsid w:val="00BA1602"/>
    <w:rsid w:val="00BB198D"/>
    <w:rsid w:val="00C37AB8"/>
    <w:rsid w:val="00CA046C"/>
    <w:rsid w:val="00CB435A"/>
    <w:rsid w:val="00CC447F"/>
    <w:rsid w:val="00CC51B4"/>
    <w:rsid w:val="00CF7712"/>
    <w:rsid w:val="00D252A3"/>
    <w:rsid w:val="00D80006"/>
    <w:rsid w:val="00DC5FA9"/>
    <w:rsid w:val="00DD0316"/>
    <w:rsid w:val="00E045D4"/>
    <w:rsid w:val="00E664C0"/>
    <w:rsid w:val="00EC4F7C"/>
    <w:rsid w:val="00F01659"/>
    <w:rsid w:val="00F33043"/>
    <w:rsid w:val="00FB2E7B"/>
    <w:rsid w:val="00FF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19C3C2"/>
  <w15:chartTrackingRefBased/>
  <w15:docId w15:val="{E5150A16-D267-4E59-91C1-26179D80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DC5FA9"/>
    <w:rPr>
      <w:rFonts w:ascii="Trebuchet MS" w:hAnsi="Trebuchet MS"/>
    </w:rPr>
  </w:style>
  <w:style w:type="paragraph" w:styleId="Kop1">
    <w:name w:val="heading 1"/>
    <w:basedOn w:val="Standaard"/>
    <w:next w:val="Standaard"/>
    <w:link w:val="Kop1Char"/>
    <w:uiPriority w:val="9"/>
    <w:qFormat/>
    <w:rsid w:val="000F3A34"/>
    <w:pPr>
      <w:keepNext/>
      <w:keepLines/>
      <w:spacing w:before="240" w:after="0"/>
      <w:outlineLvl w:val="0"/>
    </w:pPr>
    <w:rPr>
      <w:rFonts w:eastAsiaTheme="majorEastAsia" w:cstheme="majorBidi"/>
      <w:b/>
      <w:color w:val="240C74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F3A34"/>
    <w:pPr>
      <w:keepNext/>
      <w:keepLines/>
      <w:spacing w:before="40" w:after="0"/>
      <w:outlineLvl w:val="1"/>
    </w:pPr>
    <w:rPr>
      <w:rFonts w:eastAsiaTheme="majorEastAsia" w:cstheme="majorBidi"/>
      <w:color w:val="240C74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F3A34"/>
    <w:pPr>
      <w:keepNext/>
      <w:keepLines/>
      <w:spacing w:before="40" w:after="0"/>
      <w:outlineLvl w:val="2"/>
    </w:pPr>
    <w:rPr>
      <w:rFonts w:eastAsiaTheme="majorEastAsia" w:cstheme="majorBidi"/>
      <w:color w:val="240C74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C5F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C5FA9"/>
  </w:style>
  <w:style w:type="paragraph" w:styleId="Voettekst">
    <w:name w:val="footer"/>
    <w:basedOn w:val="Standaard"/>
    <w:link w:val="VoettekstChar"/>
    <w:uiPriority w:val="99"/>
    <w:unhideWhenUsed/>
    <w:rsid w:val="00DC5F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C5FA9"/>
  </w:style>
  <w:style w:type="paragraph" w:styleId="Titel">
    <w:name w:val="Title"/>
    <w:basedOn w:val="Standaard"/>
    <w:next w:val="Standaard"/>
    <w:link w:val="TitelChar"/>
    <w:uiPriority w:val="10"/>
    <w:qFormat/>
    <w:rsid w:val="001D0E8D"/>
    <w:pPr>
      <w:spacing w:after="0" w:line="240" w:lineRule="auto"/>
      <w:contextualSpacing/>
    </w:pPr>
    <w:rPr>
      <w:rFonts w:eastAsiaTheme="majorEastAsia" w:cstheme="majorBidi"/>
      <w:color w:val="240C74"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D0E8D"/>
    <w:rPr>
      <w:rFonts w:ascii="Trebuchet MS" w:eastAsiaTheme="majorEastAsia" w:hAnsi="Trebuchet MS" w:cstheme="majorBidi"/>
      <w:color w:val="240C74"/>
      <w:spacing w:val="-10"/>
      <w:kern w:val="28"/>
      <w:sz w:val="40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C5FA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C5FA9"/>
    <w:rPr>
      <w:rFonts w:eastAsiaTheme="minorEastAsia"/>
      <w:color w:val="5A5A5A" w:themeColor="text1" w:themeTint="A5"/>
      <w:spacing w:val="15"/>
    </w:rPr>
  </w:style>
  <w:style w:type="character" w:styleId="Tekstvantijdelijkeaanduiding">
    <w:name w:val="Placeholder Text"/>
    <w:basedOn w:val="Standaardalinea-lettertype"/>
    <w:uiPriority w:val="99"/>
    <w:semiHidden/>
    <w:rsid w:val="00DC5FA9"/>
    <w:rPr>
      <w:color w:val="808080"/>
    </w:rPr>
  </w:style>
  <w:style w:type="character" w:customStyle="1" w:styleId="Kop1Char">
    <w:name w:val="Kop 1 Char"/>
    <w:basedOn w:val="Standaardalinea-lettertype"/>
    <w:link w:val="Kop1"/>
    <w:uiPriority w:val="9"/>
    <w:rsid w:val="000F3A34"/>
    <w:rPr>
      <w:rFonts w:ascii="Trebuchet MS" w:eastAsiaTheme="majorEastAsia" w:hAnsi="Trebuchet MS" w:cstheme="majorBidi"/>
      <w:b/>
      <w:color w:val="240C74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0F3A34"/>
    <w:rPr>
      <w:rFonts w:ascii="Trebuchet MS" w:eastAsiaTheme="majorEastAsia" w:hAnsi="Trebuchet MS" w:cstheme="majorBidi"/>
      <w:color w:val="240C74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0F3A34"/>
    <w:rPr>
      <w:rFonts w:ascii="Trebuchet MS" w:eastAsiaTheme="majorEastAsia" w:hAnsi="Trebuchet MS" w:cstheme="majorBidi"/>
      <w:color w:val="240C74"/>
      <w:sz w:val="24"/>
      <w:szCs w:val="24"/>
    </w:rPr>
  </w:style>
  <w:style w:type="paragraph" w:styleId="Geenafstand">
    <w:name w:val="No Spacing"/>
    <w:uiPriority w:val="1"/>
    <w:qFormat/>
    <w:rsid w:val="000F3A34"/>
    <w:pPr>
      <w:spacing w:after="0" w:line="240" w:lineRule="auto"/>
    </w:pPr>
    <w:rPr>
      <w:rFonts w:ascii="Trebuchet MS" w:hAnsi="Trebuchet MS"/>
    </w:rPr>
  </w:style>
  <w:style w:type="paragraph" w:styleId="Inhopg1">
    <w:name w:val="toc 1"/>
    <w:basedOn w:val="Standaard"/>
    <w:next w:val="Standaard"/>
    <w:autoRedefine/>
    <w:uiPriority w:val="39"/>
    <w:unhideWhenUsed/>
    <w:rsid w:val="000F3A34"/>
    <w:pPr>
      <w:spacing w:after="100"/>
    </w:pPr>
  </w:style>
  <w:style w:type="table" w:styleId="Tabelraster">
    <w:name w:val="Table Grid"/>
    <w:basedOn w:val="Standaardtabel"/>
    <w:uiPriority w:val="39"/>
    <w:rsid w:val="00FB2E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jsttabel3-Accent5">
    <w:name w:val="List Table 3 Accent 5"/>
    <w:basedOn w:val="Standaardtabel"/>
    <w:uiPriority w:val="48"/>
    <w:rsid w:val="00FB2E7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Summa-Tabel">
    <w:name w:val="Summa-Tabel"/>
    <w:basedOn w:val="Standaardtabel"/>
    <w:uiPriority w:val="99"/>
    <w:rsid w:val="00C37AB8"/>
    <w:pPr>
      <w:spacing w:after="0" w:line="240" w:lineRule="auto"/>
    </w:pPr>
    <w:rPr>
      <w:rFonts w:ascii="Trebuchet MS" w:hAnsi="Trebuchet MS"/>
    </w:rPr>
    <w:tblPr>
      <w:tblBorders>
        <w:top w:val="single" w:sz="4" w:space="0" w:color="240C74"/>
        <w:left w:val="single" w:sz="4" w:space="0" w:color="240C74"/>
        <w:bottom w:val="single" w:sz="4" w:space="0" w:color="240C74"/>
        <w:right w:val="single" w:sz="4" w:space="0" w:color="240C74"/>
        <w:insideH w:val="single" w:sz="4" w:space="0" w:color="240C74"/>
        <w:insideV w:val="single" w:sz="4" w:space="0" w:color="240C74"/>
      </w:tblBorders>
    </w:tblPr>
    <w:tcPr>
      <w:shd w:val="clear" w:color="auto" w:fill="auto"/>
    </w:tcPr>
    <w:tblStylePr w:type="firstRow">
      <w:rPr>
        <w:b/>
      </w:rPr>
      <w:tblPr/>
      <w:tcPr>
        <w:tcBorders>
          <w:insideH w:val="nil"/>
          <w:insideV w:val="single" w:sz="4" w:space="0" w:color="FFFFFF" w:themeColor="background1"/>
        </w:tcBorders>
        <w:shd w:val="clear" w:color="auto" w:fill="240C74"/>
      </w:tcPr>
    </w:tblStylePr>
  </w:style>
  <w:style w:type="paragraph" w:styleId="Normaalweb">
    <w:name w:val="Normal (Web)"/>
    <w:basedOn w:val="Standaard"/>
    <w:uiPriority w:val="99"/>
    <w:semiHidden/>
    <w:unhideWhenUsed/>
    <w:rsid w:val="00100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E664C0"/>
    <w:pPr>
      <w:spacing w:after="100"/>
      <w:ind w:left="220"/>
    </w:pPr>
  </w:style>
  <w:style w:type="character" w:styleId="Intensieveverwijzing">
    <w:name w:val="Intense Reference"/>
    <w:basedOn w:val="Standaardalinea-lettertype"/>
    <w:uiPriority w:val="32"/>
    <w:qFormat/>
    <w:rsid w:val="009C070A"/>
    <w:rPr>
      <w:b/>
      <w:bCs/>
      <w:smallCaps/>
      <w:color w:val="F5009E" w:themeColor="accent1"/>
      <w:spacing w:val="5"/>
    </w:rPr>
  </w:style>
  <w:style w:type="paragraph" w:styleId="Lijstalinea">
    <w:name w:val="List Paragraph"/>
    <w:basedOn w:val="Standaard"/>
    <w:uiPriority w:val="34"/>
    <w:qFormat/>
    <w:rsid w:val="006C613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CA046C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A046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A04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02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flutapi.summaict.nl/api/champions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lutter.dev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je\Bibliotheek\Nieuw%20Nieuw%20KD\_Sjablonen\Sjabloon_D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C9304C43D54F54B7AB555D26EBFAA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BFA2F6F-B812-48E8-BAB3-D2F7C2BD0903}"/>
      </w:docPartPr>
      <w:docPartBody>
        <w:p w:rsidR="00EE35E1" w:rsidRDefault="008E52D4">
          <w:pPr>
            <w:pStyle w:val="C7C9304C43D54F54B7AB555D26EBFAAE"/>
          </w:pPr>
          <w:r w:rsidRPr="000D2B85">
            <w:rPr>
              <w:rStyle w:val="Tekstvantijdelijkeaanduiding"/>
            </w:rPr>
            <w:t>[Titel]</w:t>
          </w:r>
        </w:p>
      </w:docPartBody>
    </w:docPart>
    <w:docPart>
      <w:docPartPr>
        <w:name w:val="B62230A5772D4EBE823B17A705DC7EE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C7E2235-220E-4DD0-952A-5337EBFDCB89}"/>
      </w:docPartPr>
      <w:docPartBody>
        <w:p w:rsidR="00EE35E1" w:rsidRDefault="008E52D4">
          <w:pPr>
            <w:pStyle w:val="B62230A5772D4EBE823B17A705DC7EE9"/>
          </w:pPr>
          <w:r w:rsidRPr="000D2B85">
            <w:rPr>
              <w:rStyle w:val="Tekstvantijdelijkeaanduiding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2D4"/>
    <w:rsid w:val="00261C0A"/>
    <w:rsid w:val="00425E57"/>
    <w:rsid w:val="00576A73"/>
    <w:rsid w:val="008E52D4"/>
    <w:rsid w:val="00954187"/>
    <w:rsid w:val="00A30243"/>
    <w:rsid w:val="00CE1EE0"/>
    <w:rsid w:val="00D206EE"/>
    <w:rsid w:val="00D436DC"/>
    <w:rsid w:val="00EE35E1"/>
    <w:rsid w:val="00F8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C7C9304C43D54F54B7AB555D26EBFAAE">
    <w:name w:val="C7C9304C43D54F54B7AB555D26EBFAAE"/>
  </w:style>
  <w:style w:type="paragraph" w:customStyle="1" w:styleId="B62230A5772D4EBE823B17A705DC7EE9">
    <w:name w:val="B62230A5772D4EBE823B17A705DC7E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SummaICT">
      <a:dk1>
        <a:sysClr val="windowText" lastClr="000000"/>
      </a:dk1>
      <a:lt1>
        <a:sysClr val="window" lastClr="FFFFFF"/>
      </a:lt1>
      <a:dk2>
        <a:srgbClr val="240C74"/>
      </a:dk2>
      <a:lt2>
        <a:srgbClr val="FFFFFF"/>
      </a:lt2>
      <a:accent1>
        <a:srgbClr val="F5009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6FC4C5AE2CF14AB54CA773555C165F" ma:contentTypeVersion="17" ma:contentTypeDescription="Een nieuw document maken." ma:contentTypeScope="" ma:versionID="7aab4517eee87cf94cb18d196148268b">
  <xsd:schema xmlns:xsd="http://www.w3.org/2001/XMLSchema" xmlns:xs="http://www.w3.org/2001/XMLSchema" xmlns:p="http://schemas.microsoft.com/office/2006/metadata/properties" xmlns:ns2="8080ec7b-137d-4b2b-8202-cb5e347ff6ee" xmlns:ns3="2d4b358f-e1ee-4cc5-a434-24ba8242ee17" targetNamespace="http://schemas.microsoft.com/office/2006/metadata/properties" ma:root="true" ma:fieldsID="f75fa2186491e33ac868ae52e26975d8" ns2:_="" ns3:_="">
    <xsd:import namespace="8080ec7b-137d-4b2b-8202-cb5e347ff6ee"/>
    <xsd:import namespace="2d4b358f-e1ee-4cc5-a434-24ba8242ee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b9l9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80ec7b-137d-4b2b-8202-cb5e347ff6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b9l9" ma:index="10" nillable="true" ma:displayName="Persoon of groep" ma:list="UserInfo" ma:internalName="b9l9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Afbeeldingtags" ma:readOnly="false" ma:fieldId="{5cf76f15-5ced-4ddc-b409-7134ff3c332f}" ma:taxonomyMulti="true" ma:sspId="6dec7f85-a9d7-4c7a-9206-676116ff958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4b358f-e1ee-4cc5-a434-24ba8242ee1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beb41270-c2c3-424e-9a8e-0dad60fe94a0}" ma:internalName="TaxCatchAll" ma:showField="CatchAllData" ma:web="2d4b358f-e1ee-4cc5-a434-24ba8242ee1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d4b358f-e1ee-4cc5-a434-24ba8242ee17" xsi:nil="true"/>
    <lcf76f155ced4ddcb4097134ff3c332f xmlns="8080ec7b-137d-4b2b-8202-cb5e347ff6ee">
      <Terms xmlns="http://schemas.microsoft.com/office/infopath/2007/PartnerControls"/>
    </lcf76f155ced4ddcb4097134ff3c332f>
    <b9l9 xmlns="8080ec7b-137d-4b2b-8202-cb5e347ff6ee">
      <UserInfo>
        <DisplayName/>
        <AccountId xsi:nil="true"/>
        <AccountType/>
      </UserInfo>
    </b9l9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B9774-BC8A-4E78-8C57-FA75746FE1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80ec7b-137d-4b2b-8202-cb5e347ff6ee"/>
    <ds:schemaRef ds:uri="2d4b358f-e1ee-4cc5-a434-24ba8242ee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B7AC8A-140B-4F3C-81AD-DE38EAA07321}">
  <ds:schemaRefs>
    <ds:schemaRef ds:uri="http://schemas.microsoft.com/office/2006/metadata/properties"/>
    <ds:schemaRef ds:uri="http://schemas.microsoft.com/office/infopath/2007/PartnerControls"/>
    <ds:schemaRef ds:uri="2d4b358f-e1ee-4cc5-a434-24ba8242ee17"/>
    <ds:schemaRef ds:uri="8080ec7b-137d-4b2b-8202-cb5e347ff6ee"/>
  </ds:schemaRefs>
</ds:datastoreItem>
</file>

<file path=customXml/itemProps3.xml><?xml version="1.0" encoding="utf-8"?>
<ds:datastoreItem xmlns:ds="http://schemas.openxmlformats.org/officeDocument/2006/customXml" ds:itemID="{0B880471-D569-4D16-9F5C-0C2783D9031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7EDCF0-4069-40C4-824C-C0BA6305F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Sjabloon_DH.dotx</Template>
  <TotalTime>43</TotalTime>
  <Pages>4</Pages>
  <Words>438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MAD1</vt:lpstr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MAD1</dc:title>
  <dc:subject/>
  <dc:creator>Amsterdam, Jeroen van</dc:creator>
  <cp:keywords/>
  <dc:description/>
  <cp:lastModifiedBy>Buenen, Stef</cp:lastModifiedBy>
  <cp:revision>26</cp:revision>
  <dcterms:created xsi:type="dcterms:W3CDTF">2022-02-08T09:12:00Z</dcterms:created>
  <dcterms:modified xsi:type="dcterms:W3CDTF">2023-04-28T14:25:00Z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0x010100D46FC4C5AE2CF14AB54CA773555C165F</vt:lpwstr>
  </property>
  <property fmtid="{D5CDD505-2E9C-101B-9397-08002B2CF9AE}" pid="3" name="MediaServiceImageTags">
    <vt:lpwstr/>
  </property>
</Properties>
</file>